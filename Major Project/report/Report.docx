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WebGL</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676296" w:rsidP="008A08A1">
      <w:pPr>
        <w:jc w:val="center"/>
      </w:pPr>
      <w:r>
        <w:t>30</w:t>
      </w:r>
      <w:r w:rsidR="003E4755" w:rsidRPr="003E4755">
        <w:rPr>
          <w:vertAlign w:val="superscript"/>
        </w:rPr>
        <w:t>th</w:t>
      </w:r>
      <w:r w:rsidR="003E4755">
        <w:t xml:space="preserve"> April 2017</w:t>
      </w:r>
    </w:p>
    <w:p w:rsidR="004E63C0" w:rsidRDefault="004E63C0" w:rsidP="008A08A1">
      <w:pPr>
        <w:jc w:val="center"/>
      </w:pPr>
    </w:p>
    <w:p w:rsidR="004E63C0" w:rsidRDefault="00676296" w:rsidP="008A08A1">
      <w:pPr>
        <w:jc w:val="center"/>
      </w:pPr>
      <w:r>
        <w:t>Version 1.1</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r w:rsidR="00445C3B">
        <w:t>K</w:t>
      </w:r>
      <w:r w:rsidR="00445C3B" w:rsidRPr="00445C3B">
        <w:t xml:space="preserve">hronos </w:t>
      </w:r>
      <w:r>
        <w:t>group for designing WebGL and also to Google and Mozilla for keeping their browsers up to date.</w:t>
      </w:r>
      <w:r w:rsidR="00EF1FAD">
        <w:t xml:space="preserve"> Mozilla also has a great tutorial series on the basics of WebGL,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Last but not least I’d like to thank Greg Tavares for his tutorial series</w:t>
      </w:r>
      <w:r w:rsidR="00676296">
        <w:t xml:space="preserve"> on</w:t>
      </w:r>
      <w:r>
        <w:t xml:space="preserve"> WebGL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WebGL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WebGL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WebGL.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WebGL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WebGL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WebGL is a very new technology, there haven’t been very many games or projects created in it, at least not from scratch. However as WebGL is based off OpenGL, most OpenGL projects are useful learning resources. The main project that inspired this one was a first person game in OpenGL. It was created by the youtube user OneGoldenCat.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WebGL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r>
        <w:t>Vulkan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Vulkan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MacOSX,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called WebGL.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WebGL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shader language. A shader is a program than runs on the GPU, processing data that you give to it. GLSL (OpenGL Shading Language) is used with OpenGL and is therefore used in WebGL.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WebGL,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WebGL</w:t>
      </w:r>
    </w:p>
    <w:p w:rsidR="0068038D" w:rsidRDefault="0068038D" w:rsidP="00207B59">
      <w:pPr>
        <w:jc w:val="both"/>
      </w:pPr>
    </w:p>
    <w:p w:rsidR="00207B59" w:rsidRDefault="00207B59" w:rsidP="00207B59">
      <w:pPr>
        <w:jc w:val="both"/>
      </w:pPr>
      <w:r>
        <w:t>WebGL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WebGL</w:t>
      </w:r>
      <w:r w:rsidR="008525E4">
        <w:t>,</w:t>
      </w:r>
      <w:r>
        <w:t xml:space="preserve"> as they have existed longer.</w:t>
      </w:r>
      <w:r w:rsidR="008525E4">
        <w:t xml:space="preserve"> </w:t>
      </w:r>
      <w:r w:rsidR="0048609E">
        <w:t xml:space="preserve">WebGL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WebGL Requir</w:t>
      </w:r>
      <w:r w:rsidR="00034C43">
        <w:t>e</w:t>
      </w:r>
      <w:r>
        <w:t>ments</w:t>
      </w:r>
    </w:p>
    <w:p w:rsidR="00B34F9D" w:rsidRDefault="00B34F9D" w:rsidP="00207B59">
      <w:pPr>
        <w:jc w:val="both"/>
      </w:pPr>
    </w:p>
    <w:p w:rsidR="00B34F9D" w:rsidRDefault="00B34F9D" w:rsidP="00B34F9D">
      <w:pPr>
        <w:jc w:val="both"/>
      </w:pPr>
      <w:r>
        <w:t xml:space="preserve">To run WebGL scenes, up to date hardware and graphics drivers are required. As WebGL runs within a browser, an update to date version of the browser is required. But still, having an update to date browser might not be enough. As WebGL itself is just a specification (not an actual implementation) it is up to browser companies to implement WebGL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WebGL uses GLSL ES version 1.00, it is supported on the vast majority of hardware. </w:t>
      </w:r>
      <w:r w:rsidR="00FE2CB3">
        <w:t>WebGL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r>
        <w:t xml:space="preserve">WebGL 2.0 was officially released in April 2017, therefore most browsers haven’t implemented the full specification </w:t>
      </w:r>
      <w:r w:rsidR="00B34F9D">
        <w:t>fully</w:t>
      </w:r>
      <w:r>
        <w:t>. Internet Explorer, Edge and Safari are all examples of browsers that lack up to date versions of WebGL. For this reason, my project only runs in Chrome and Firefox.</w:t>
      </w:r>
    </w:p>
    <w:p w:rsidR="0068038D" w:rsidRDefault="0068038D" w:rsidP="0068038D">
      <w:pPr>
        <w:pStyle w:val="Heading2"/>
        <w:numPr>
          <w:ilvl w:val="0"/>
          <w:numId w:val="0"/>
        </w:numPr>
        <w:jc w:val="both"/>
      </w:pPr>
      <w:r>
        <w:t>1.1.3.2</w:t>
      </w:r>
      <w:r>
        <w:tab/>
        <w:t xml:space="preserve">  Benefits of WebGL</w:t>
      </w:r>
    </w:p>
    <w:p w:rsidR="0068038D" w:rsidRDefault="0068038D" w:rsidP="00937B96">
      <w:pPr>
        <w:jc w:val="both"/>
      </w:pPr>
    </w:p>
    <w:p w:rsidR="00034C43" w:rsidRDefault="00034C43" w:rsidP="00937B96">
      <w:pPr>
        <w:jc w:val="both"/>
      </w:pPr>
      <w:r>
        <w:t xml:space="preserve">Although WebGL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r w:rsidR="00B34F9D">
        <w:t>WebGL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WebGL is essentially developing graphics from scratch (or as low level as you would ever want to go), you have to understand what you’re doing to use it effectively. </w:t>
      </w:r>
      <w:r w:rsidR="00534309">
        <w:t>With game engines, you don’t have to understand how anything works to create some objects in a 3D scene. This means WebGL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r>
        <w:lastRenderedPageBreak/>
        <w:t>WebGL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r>
        <w:t xml:space="preserve">WebGL runs within a browser. So </w:t>
      </w:r>
      <w:r w:rsidR="00B34F9D">
        <w:t xml:space="preserve">when working with WebGL,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ernet connection. More often than not they are lighter weight than desktop applications. All you have to do with a WebGL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57678" w:rsidRDefault="00D57678" w:rsidP="00D57678">
      <w:pPr>
        <w:jc w:val="both"/>
      </w:pPr>
      <w:r>
        <w:t xml:space="preserve">We define a cube with some vertices, then use a 4x4 matrix to position it in our world. This positioning, or translation, is done via the model matrix. </w:t>
      </w:r>
      <w:r w:rsidR="00DB761E">
        <w:t>Rather than thinking of it as the model matrix, i</w:t>
      </w:r>
      <w:r>
        <w:t xml:space="preserve">t is easier to think of it as the model to world matrix, as </w:t>
      </w:r>
      <w:r w:rsidR="00DB761E">
        <w:t>the matrix</w:t>
      </w:r>
      <w:r>
        <w:t xml:space="preserve"> moves our model into the world. This world coordinate system contains all of our objects. </w:t>
      </w:r>
      <w:r w:rsidR="00DB761E">
        <w:t>Just imagine two coordinate systems within one another.</w:t>
      </w:r>
      <w:r w:rsidR="00110185">
        <w:t xml:space="preserve"> The image below shows just that:</w:t>
      </w:r>
    </w:p>
    <w:p w:rsidR="00DB761E" w:rsidRDefault="00DB761E" w:rsidP="00D57678">
      <w:pPr>
        <w:jc w:val="both"/>
      </w:pPr>
    </w:p>
    <w:p w:rsidR="00DB761E" w:rsidRDefault="001300BF"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3pt;margin-top:8.1pt;width:157.6pt;height:150.8pt;z-index:-251640832;mso-position-horizontal-relative:text;mso-position-vertical-relative:text;mso-width-relative:page;mso-height-relative:page" wrapcoords="-103 0 -103 21493 21600 21493 21600 0 -103 0">
            <v:imagedata r:id="rId9" o:title="IC412718"/>
            <w10:wrap type="tight"/>
          </v:shape>
        </w:pict>
      </w:r>
    </w:p>
    <w:p w:rsidR="00DB761E" w:rsidRDefault="00DB761E" w:rsidP="00D57678">
      <w:pPr>
        <w:jc w:val="both"/>
      </w:pPr>
    </w:p>
    <w:p w:rsidR="00DB761E" w:rsidRDefault="00DB761E" w:rsidP="00D57678">
      <w:pPr>
        <w:jc w:val="both"/>
      </w:pPr>
      <w:r>
        <w:t xml:space="preserve"> // credit image</w:t>
      </w: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t>Imagine you have a 3D cube</w:t>
      </w:r>
      <w:r w:rsidR="006C304C">
        <w:t>. All of its vertices are defined with respective to the cubes origin at (0x, 0y, 0z).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translation matrix. The output on the right is the points new position.</w:t>
      </w:r>
    </w:p>
    <w:p w:rsidR="00B85268" w:rsidRDefault="001300BF"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 xml:space="preserve">by using a scaling matrix. This takes in (Sx, Sy, Sz) which is a 3D vector containing the scale values for each (x, y, z) point of the vertex. </w:t>
      </w:r>
      <w:r w:rsidR="00685DDC">
        <w:t>For example if we wanted to scale an object by 2 in all x, y and z directions, the scaling vector would be (2, 2, 2).</w:t>
      </w:r>
    </w:p>
    <w:p w:rsidR="005D6142" w:rsidRDefault="001300BF" w:rsidP="00937B96">
      <w:pPr>
        <w:jc w:val="both"/>
      </w:pPr>
      <w:r>
        <w:rPr>
          <w:noProof/>
        </w:rPr>
        <w:lastRenderedPageBreak/>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translationMatrix * scaleMatrix * rotationMatrix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r>
        <w:t>matrix4 fullTransforms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worlds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1300BF" w:rsidP="005D6142">
      <w:pPr>
        <w:jc w:val="both"/>
      </w:pPr>
      <w:r>
        <w:rPr>
          <w:noProof/>
        </w:rPr>
        <w:lastRenderedPageBreak/>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110185" w:rsidRDefault="00110185" w:rsidP="00937B96">
      <w:pPr>
        <w:jc w:val="both"/>
      </w:pPr>
    </w:p>
    <w:p w:rsidR="00110185" w:rsidRDefault="00110185" w:rsidP="00937B96">
      <w:pPr>
        <w:jc w:val="both"/>
      </w:pPr>
    </w:p>
    <w:p w:rsidR="009F69C5" w:rsidRDefault="009F69C5" w:rsidP="00937B96">
      <w:pPr>
        <w:jc w:val="both"/>
      </w:pPr>
    </w:p>
    <w:p w:rsidR="009F69C5" w:rsidRDefault="009F69C5" w:rsidP="00937B96">
      <w:pPr>
        <w:jc w:val="both"/>
      </w:pPr>
      <w:r>
        <w:t>//where does the 3d to 2d conversion happen</w:t>
      </w:r>
    </w:p>
    <w:p w:rsidR="00491A39" w:rsidRDefault="00491A39"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r>
        <w:t xml:space="preserve">WebGL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WebGL,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t xml:space="preserve">But now, using the new </w:t>
      </w:r>
      <w:r w:rsidR="00B10C2A">
        <w:t xml:space="preserve">programmable </w:t>
      </w:r>
      <w:r>
        <w:t xml:space="preserve">pipeline, </w:t>
      </w:r>
      <w:r w:rsidR="004C266A">
        <w:t xml:space="preserve">it allows you to </w:t>
      </w:r>
      <w:r>
        <w:t xml:space="preserve">write programs called </w:t>
      </w:r>
      <w:r w:rsidR="00E214AA">
        <w:t>s</w:t>
      </w:r>
      <w:r>
        <w:t xml:space="preserve">haders which replace parts of the graphics pipeline. </w:t>
      </w:r>
      <w:r w:rsidR="004C266A">
        <w:t xml:space="preserve">Shaders are programs which are written in GLSL. This is a C style language which allows you to specify how your data should be manipulated on the graphics card. </w:t>
      </w:r>
    </w:p>
    <w:p w:rsidR="004C266A" w:rsidRDefault="004C266A" w:rsidP="00937B96">
      <w:pPr>
        <w:jc w:val="both"/>
      </w:pPr>
    </w:p>
    <w:p w:rsidR="00937B96" w:rsidRDefault="00937B96" w:rsidP="00937B96">
      <w:pPr>
        <w:jc w:val="both"/>
      </w:pPr>
      <w:r>
        <w:t xml:space="preserve">These shaders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shaders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ses the fixed function pipeline without customizable shaders.</w:t>
      </w:r>
    </w:p>
    <w:p w:rsidR="002879B5" w:rsidRDefault="002879B5" w:rsidP="00937B96">
      <w:pPr>
        <w:jc w:val="both"/>
      </w:pPr>
    </w:p>
    <w:p w:rsidR="002879B5" w:rsidRPr="002879B5" w:rsidRDefault="002879B5" w:rsidP="002879B5">
      <w:pPr>
        <w:pStyle w:val="Heading2"/>
        <w:numPr>
          <w:ilvl w:val="0"/>
          <w:numId w:val="0"/>
        </w:numPr>
        <w:ind w:left="792" w:hanging="792"/>
      </w:pPr>
      <w:r w:rsidRPr="002879B5">
        <w:lastRenderedPageBreak/>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2879B5"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w:t>
      </w:r>
      <w:r w:rsidR="009F69C5">
        <w:t>programs</w:t>
      </w:r>
      <w:r>
        <w:t xml:space="preserv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4909BE">
        <w:t xml:space="preserve"> (vertices, colours, normal</w:t>
      </w:r>
      <w:r w:rsidR="00BF292E">
        <w:t>s</w:t>
      </w:r>
      <w:r w:rsidR="004909BE">
        <w:t xml:space="preserve"> etc)</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the</w:t>
      </w:r>
      <w:r w:rsidR="00B62B1F">
        <w:t xml:space="preserve"> WebGL (the API component on the left)</w:t>
      </w:r>
      <w:r>
        <w:t xml:space="preserve"> through the calls to the API</w:t>
      </w:r>
      <w:r w:rsidR="002879B5">
        <w:t>.</w:t>
      </w:r>
      <w:r w:rsidR="00D0044C">
        <w:t xml:space="preserve"> </w:t>
      </w:r>
      <w:r w:rsidR="00B62B1F">
        <w:t>WebGL</w:t>
      </w:r>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As WebGL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shaders (highlighted in </w:t>
      </w:r>
      <w:r w:rsidR="009B22B3">
        <w:t>orange</w:t>
      </w:r>
      <w:r w:rsidR="00D0044C">
        <w:t xml:space="preserve"> in the above diagram</w:t>
      </w:r>
      <w:r w:rsidR="00B62B1F">
        <w:t>).</w:t>
      </w:r>
    </w:p>
    <w:p w:rsidR="00D0044C" w:rsidRDefault="001300BF" w:rsidP="00207B59">
      <w:pPr>
        <w:jc w:val="both"/>
      </w:pPr>
      <w:r>
        <w:rPr>
          <w:noProof/>
        </w:rPr>
        <w:pict>
          <v:shape id="_x0000_s1032" type="#_x0000_t75" style="position:absolute;left:0;text-align:left;margin-left:251.8pt;margin-top:1.05pt;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p>
    <w:p w:rsidR="00B611D1" w:rsidRDefault="00D0044C" w:rsidP="00207B59">
      <w:pPr>
        <w:jc w:val="both"/>
      </w:pPr>
      <w:r>
        <w:rPr>
          <w:noProof/>
        </w:rPr>
        <w:t>In this</w:t>
      </w:r>
      <w:r w:rsidR="00B611D1">
        <w:t xml:space="preserve"> example</w:t>
      </w:r>
      <w:r>
        <w:t>, the</w:t>
      </w:r>
      <w:r w:rsidR="00B611D1">
        <w:t xml:space="preserve"> triangles vertices will be defined in screen space.</w:t>
      </w:r>
      <w:r>
        <w:t xml:space="preserve"> The</w:t>
      </w:r>
      <w:r w:rsidR="00B611D1">
        <w:t xml:space="preserve"> WebGL scre</w:t>
      </w:r>
      <w:r>
        <w:t xml:space="preserve">en space coordinate system is </w:t>
      </w:r>
      <w:r w:rsidR="009F69C5">
        <w:t>shown</w:t>
      </w:r>
      <w:r>
        <w:t xml:space="preserve"> in the right image</w:t>
      </w:r>
      <w:r w:rsidR="00B611D1">
        <w:t>:</w:t>
      </w:r>
    </w:p>
    <w:p w:rsidR="00F2384E" w:rsidRDefault="00F2384E" w:rsidP="00207B59">
      <w:pPr>
        <w:jc w:val="both"/>
      </w:pPr>
    </w:p>
    <w:p w:rsidR="00F90AB1" w:rsidRDefault="00F90AB1" w:rsidP="00207B59">
      <w:pPr>
        <w:jc w:val="both"/>
      </w:pPr>
    </w:p>
    <w:p w:rsidR="00F90AB1" w:rsidRDefault="00F90AB1" w:rsidP="00207B59">
      <w:pPr>
        <w:jc w:val="both"/>
      </w:pPr>
      <w:r>
        <w:t>Stage 1 – Data input/data binding</w:t>
      </w:r>
    </w:p>
    <w:p w:rsidR="00F2384E" w:rsidRDefault="00F2384E" w:rsidP="00F2384E">
      <w:pPr>
        <w:jc w:val="both"/>
      </w:pPr>
      <w:r>
        <w:tab/>
      </w:r>
    </w:p>
    <w:p w:rsidR="00F2384E" w:rsidRDefault="00F2384E" w:rsidP="00D0044C">
      <w:pPr>
        <w:jc w:val="both"/>
      </w:pPr>
      <w:r>
        <w:t>Take the triangle in the image t</w:t>
      </w:r>
      <w:r w:rsidR="00B611D1">
        <w:t>o the left</w:t>
      </w:r>
      <w:r>
        <w:t xml:space="preserve">. </w:t>
      </w:r>
    </w:p>
    <w:p w:rsidR="00F2384E" w:rsidRDefault="00F2384E" w:rsidP="00D0044C">
      <w:pPr>
        <w:jc w:val="both"/>
      </w:pPr>
      <w:r>
        <w:t>The vertices would be as follows:</w:t>
      </w:r>
    </w:p>
    <w:p w:rsidR="00F2384E" w:rsidRDefault="00F2384E" w:rsidP="00F2384E">
      <w:pPr>
        <w:jc w:val="both"/>
      </w:pPr>
    </w:p>
    <w:p w:rsidR="00F2384E" w:rsidRDefault="001300BF" w:rsidP="00D0044C">
      <w:pPr>
        <w:jc w:val="both"/>
      </w:pPr>
      <w:r>
        <w:rPr>
          <w:noProof/>
        </w:rPr>
        <w:lastRenderedPageBreak/>
        <w:pict>
          <v:shape id="_x0000_s1031" type="#_x0000_t75" style="position:absolute;left:0;text-align:left;margin-left:269.7pt;margin-top:1.55pt;width:133.75pt;height:83.55pt;z-index:-251644928;mso-position-horizontal-relative:text;mso-position-vertical-relative:text;mso-width-relative:page;mso-height-relative:page" wrapcoords="-39 0 -39 21537 21600 21537 21600 0 -39 0">
            <v:imagedata r:id="rId15" o:title="aatriangle"/>
            <w10:wrap type="tight"/>
          </v:shape>
        </w:pict>
      </w:r>
      <w:r w:rsidR="00F2384E">
        <w:t>var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r>
        <w:t xml:space="preserve">( </w:t>
      </w:r>
      <w:r w:rsidR="00B611D1">
        <w:t>-0.9</w:t>
      </w:r>
      <w:r>
        <w:t xml:space="preserve">x,  </w:t>
      </w:r>
      <w:r w:rsidR="00B611D1">
        <w:t>-0.9</w:t>
      </w:r>
      <w:r>
        <w:t>y, +0.0z), // bottom left vertex</w:t>
      </w:r>
    </w:p>
    <w:p w:rsidR="00F2384E" w:rsidRDefault="00F2384E" w:rsidP="00D0044C">
      <w:pPr>
        <w:ind w:firstLine="240"/>
        <w:jc w:val="both"/>
      </w:pPr>
      <w:r>
        <w:t>(+</w:t>
      </w:r>
      <w:r w:rsidR="00B611D1">
        <w:t>0.8</w:t>
      </w:r>
      <w:r>
        <w:t xml:space="preserve">x,  </w:t>
      </w:r>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r>
        <w:t>var colours = [</w:t>
      </w:r>
    </w:p>
    <w:p w:rsidR="00F2384E" w:rsidRDefault="00F2384E" w:rsidP="00D0044C">
      <w:pPr>
        <w:jc w:val="both"/>
      </w:pPr>
      <w:r>
        <w:t xml:space="preserve">(0 red, </w:t>
      </w:r>
      <w:r w:rsidR="00B611D1">
        <w:t>0 green, 255</w:t>
      </w:r>
      <w:r>
        <w:t xml:space="preserve"> blue), // top middle</w:t>
      </w:r>
    </w:p>
    <w:p w:rsidR="00F2384E" w:rsidRDefault="00B611D1" w:rsidP="00D0044C">
      <w:pPr>
        <w:jc w:val="both"/>
      </w:pPr>
      <w:r>
        <w:t>(255</w:t>
      </w:r>
      <w:r w:rsidR="00F2384E">
        <w:t xml:space="preserve"> red, 0 green, </w:t>
      </w:r>
      <w:r>
        <w:t>0</w:t>
      </w:r>
      <w:r w:rsidR="00F2384E">
        <w:t xml:space="preserve"> blue), // bottom left</w:t>
      </w:r>
    </w:p>
    <w:p w:rsidR="00F2384E" w:rsidRDefault="00F2384E" w:rsidP="00F2384E">
      <w:pPr>
        <w:jc w:val="both"/>
      </w:pPr>
      <w:r>
        <w:t>(0 red, 255 green, 0 blue) // bottom right</w:t>
      </w:r>
    </w:p>
    <w:p w:rsidR="00D0044C" w:rsidRDefault="00F2384E" w:rsidP="00D0044C">
      <w:pPr>
        <w:jc w:val="both"/>
      </w:pPr>
      <w:r>
        <w:t>];</w:t>
      </w:r>
    </w:p>
    <w:p w:rsidR="00D0044C" w:rsidRDefault="00D0044C" w:rsidP="00D0044C">
      <w:pPr>
        <w:jc w:val="both"/>
      </w:pPr>
    </w:p>
    <w:p w:rsidR="00D0044C" w:rsidRDefault="00D0044C" w:rsidP="00D0044C">
      <w:pPr>
        <w:jc w:val="both"/>
      </w:pPr>
      <w:r>
        <w:t>F</w:t>
      </w:r>
      <w:r w:rsidR="00F90AB1">
        <w:t xml:space="preserve">or WebGL to draw something, you have to provide that data and then tell </w:t>
      </w:r>
      <w:r w:rsidR="00FC180C">
        <w:t>WebGL how to connect the data and then finally how to draw it</w:t>
      </w:r>
      <w:r w:rsidR="00F90AB1">
        <w:t xml:space="preserve">. Take the triangle vertices in the </w:t>
      </w:r>
      <w:r w:rsidR="00B611D1">
        <w:t>above</w:t>
      </w:r>
      <w:r w:rsidR="00F90AB1">
        <w:t xml:space="preserve"> example. These needs to be </w:t>
      </w:r>
      <w:r w:rsidR="004B0EC3">
        <w:t>put into memory on the GPU and this is done with a call to gl.bufferData(). This process of uploading data to the GPU is slow, so should be minimized in render loops. The data then needs to be selected from the GPUs memory</w:t>
      </w:r>
      <w:r w:rsidR="00F90AB1">
        <w:t xml:space="preserve"> at render time</w:t>
      </w:r>
      <w:r w:rsidR="004B0EC3">
        <w:t xml:space="preserve"> with a call to gl.b</w:t>
      </w:r>
      <w:r w:rsidR="009F69C5">
        <w:t>indBuffer() before issu</w:t>
      </w:r>
      <w:r w:rsidR="004B0EC3">
        <w:t>ing the draw call.</w:t>
      </w:r>
    </w:p>
    <w:p w:rsidR="004909BE" w:rsidRDefault="004909BE" w:rsidP="004909BE">
      <w:pPr>
        <w:jc w:val="both"/>
      </w:pPr>
    </w:p>
    <w:p w:rsidR="004909BE" w:rsidRDefault="004909BE" w:rsidP="00207B59">
      <w:pPr>
        <w:jc w:val="both"/>
      </w:pPr>
    </w:p>
    <w:p w:rsidR="00246C26" w:rsidRDefault="00F90AB1" w:rsidP="00207B59">
      <w:pPr>
        <w:jc w:val="both"/>
      </w:pPr>
      <w:r>
        <w:t xml:space="preserve">Stage </w:t>
      </w:r>
      <w:r w:rsidR="00423AEF">
        <w:t>2</w:t>
      </w:r>
      <w:r>
        <w:t xml:space="preserve"> – Vertex shader</w:t>
      </w:r>
    </w:p>
    <w:p w:rsidR="00F2384E" w:rsidRDefault="00F2384E" w:rsidP="00207B59">
      <w:pPr>
        <w:jc w:val="both"/>
      </w:pPr>
    </w:p>
    <w:p w:rsidR="00D41C00" w:rsidRDefault="00F2384E" w:rsidP="00D41C00">
      <w:pPr>
        <w:jc w:val="both"/>
      </w:pPr>
      <w:r>
        <w:tab/>
        <w:t>//old The vertex shader (left component in red in above diagram) will get run for each vertex (3 vertices in this example). The triangle will be constructed from the given vertices. Now we have a constructed triangle, it needs to be filled with colour. This is where the fragment shader gets run. For every pixel within the triangle the shader will be executed to</w:t>
      </w:r>
      <w:r w:rsidR="00D41C00">
        <w:t xml:space="preserve"> set the colour for each pixel.</w:t>
      </w:r>
    </w:p>
    <w:p w:rsidR="00D41C00" w:rsidRDefault="00D41C00" w:rsidP="00D41C00">
      <w:pPr>
        <w:jc w:val="both"/>
      </w:pPr>
    </w:p>
    <w:p w:rsidR="00D41C00" w:rsidRDefault="00F90AB1" w:rsidP="00D41C00">
      <w:pPr>
        <w:jc w:val="both"/>
      </w:pPr>
      <w:r>
        <w:t>The programmer’s custom vertex shader is then called for each vertex being processed. You can also input 4x4 matrices</w:t>
      </w:r>
      <w:r w:rsidR="00FC180C">
        <w:t xml:space="preserve"> into the </w:t>
      </w:r>
      <w:r w:rsidR="00224D73">
        <w:t xml:space="preserve">this </w:t>
      </w:r>
      <w:r w:rsidR="00FC180C">
        <w:t>shader</w:t>
      </w:r>
      <w:r>
        <w:t xml:space="preserve"> to say where and how t</w:t>
      </w:r>
      <w:r w:rsidR="00AB54D8">
        <w:t>he vertices should be positioned</w:t>
      </w:r>
      <w:r w:rsidR="00D41C00">
        <w:t>.</w:t>
      </w:r>
    </w:p>
    <w:p w:rsidR="00D41C00" w:rsidRDefault="00D41C00" w:rsidP="00D41C00">
      <w:pPr>
        <w:jc w:val="both"/>
      </w:pPr>
    </w:p>
    <w:p w:rsidR="00D41C00" w:rsidRDefault="00900EB3" w:rsidP="00D41C00">
      <w:pPr>
        <w:jc w:val="both"/>
      </w:pPr>
      <w:r>
        <w:t>The vertex shader outputs the game/scene coordinates in clip space, ranging from -1 to 1 in x, y, z. However at this point they have no colour, so it ignore the colour in the below diagram</w:t>
      </w:r>
      <w:r w:rsidR="00D41C00">
        <w:t>.</w:t>
      </w:r>
    </w:p>
    <w:p w:rsidR="00D41C00" w:rsidRDefault="00D41C00" w:rsidP="00D41C00">
      <w:pPr>
        <w:jc w:val="both"/>
      </w:pPr>
    </w:p>
    <w:p w:rsidR="00D41C00" w:rsidRDefault="00AB54D8" w:rsidP="00D41C00">
      <w:pPr>
        <w:jc w:val="both"/>
      </w:pPr>
      <w:r>
        <w:t xml:space="preserve">Once the clip space coordinates of the vertices have been calculated, the shader will clip or cull any vertices that are fully or partially outside of the view of the frustum. </w:t>
      </w:r>
    </w:p>
    <w:p w:rsidR="00D41C00" w:rsidRDefault="00D41C00" w:rsidP="00D41C00">
      <w:pPr>
        <w:jc w:val="both"/>
      </w:pPr>
    </w:p>
    <w:p w:rsidR="005C6858" w:rsidRDefault="005C6858" w:rsidP="00D41C00">
      <w:pPr>
        <w:jc w:val="both"/>
      </w:pPr>
      <w:r>
        <w:t>In the below diagram</w:t>
      </w:r>
      <w:r w:rsidR="00ED6839">
        <w:t xml:space="preserve"> (ignore all colour for now)</w:t>
      </w:r>
      <w:r>
        <w:t>, if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p>
    <w:p w:rsidR="00AB54D8" w:rsidRDefault="00AB54D8" w:rsidP="00900EB3">
      <w:pPr>
        <w:jc w:val="both"/>
      </w:pPr>
    </w:p>
    <w:p w:rsidR="00F90AB1" w:rsidRDefault="00F90AB1" w:rsidP="00207B59">
      <w:pPr>
        <w:jc w:val="both"/>
      </w:pPr>
    </w:p>
    <w:p w:rsidR="00AB54D8" w:rsidRDefault="00AB54D8" w:rsidP="00207B59">
      <w:pPr>
        <w:jc w:val="both"/>
      </w:pPr>
    </w:p>
    <w:p w:rsidR="00AB54D8" w:rsidRDefault="00AB54D8" w:rsidP="00207B59">
      <w:pPr>
        <w:jc w:val="both"/>
      </w:pPr>
    </w:p>
    <w:p w:rsidR="00D41C00" w:rsidRDefault="001300BF" w:rsidP="00D41C00">
      <w:pPr>
        <w:jc w:val="both"/>
      </w:pPr>
      <w:r>
        <w:rPr>
          <w:noProof/>
        </w:rPr>
        <w:lastRenderedPageBreak/>
        <w:pict>
          <v:shape id="_x0000_s1029" type="#_x0000_t75" style="position:absolute;left:0;text-align:left;margin-left:38.65pt;margin-top:4.75pt;width:300.2pt;height:238.5pt;z-index:-251649024;mso-position-horizontal-relative:text;mso-position-vertical-relative:text;mso-width-relative:page;mso-height-relative:page" wrapcoords="-54 0 -54 21532 21600 21532 21600 0 -54 0">
            <v:imagedata r:id="rId16" o:title="projection"/>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r>
        <w:tab/>
      </w:r>
    </w:p>
    <w:p w:rsidR="00900EB3" w:rsidRDefault="00900EB3" w:rsidP="00D41C00">
      <w:pPr>
        <w:jc w:val="both"/>
      </w:pPr>
      <w:r>
        <w:t>After the vertex shader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423AEF" w:rsidRDefault="00423AEF" w:rsidP="00207B59">
      <w:pPr>
        <w:jc w:val="both"/>
      </w:pPr>
      <w:r>
        <w:t xml:space="preserve">Stage 3 – Primitive </w:t>
      </w:r>
      <w:r w:rsidR="009F69C5">
        <w:t>assembly</w:t>
      </w:r>
    </w:p>
    <w:p w:rsidR="00D41C00" w:rsidRDefault="00D41C00" w:rsidP="00207B59">
      <w:pPr>
        <w:jc w:val="both"/>
      </w:pPr>
    </w:p>
    <w:p w:rsidR="00423AEF" w:rsidRDefault="00F85460" w:rsidP="00D41C00">
      <w:pPr>
        <w:jc w:val="both"/>
      </w:pPr>
      <w:r>
        <w:tab/>
        <w:t>Depending on the draw call that was issued, WebGL will form different primitives from the given vertices.</w:t>
      </w:r>
      <w:r w:rsidR="00423AEF">
        <w:t>For</w:t>
      </w:r>
      <w:r>
        <w:t xml:space="preserve"> </w:t>
      </w:r>
      <w:r w:rsidR="00423AEF">
        <w:t xml:space="preserve">example </w:t>
      </w:r>
      <w:r>
        <w:t>with draw call: gl.drawArrays(GL.TRIANGLES) WebGL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1F0AFB" w:rsidRDefault="001F0AFB" w:rsidP="001F0AFB">
      <w:pPr>
        <w:jc w:val="both"/>
      </w:pPr>
      <w:r>
        <w:t>Stage 4 – Fragment shader</w:t>
      </w:r>
    </w:p>
    <w:p w:rsidR="00F2384E" w:rsidRDefault="00F2384E" w:rsidP="001F0AFB">
      <w:pPr>
        <w:jc w:val="both"/>
      </w:pPr>
    </w:p>
    <w:p w:rsidR="00D41C00" w:rsidRDefault="00F2384E" w:rsidP="00D41C00">
      <w:pPr>
        <w:jc w:val="both"/>
      </w:pPr>
      <w:r>
        <w:tab/>
        <w:t>As you can see</w:t>
      </w:r>
      <w:r w:rsidR="00D41C00">
        <w:t xml:space="preserve"> with the colours defined above</w:t>
      </w:r>
      <w:r>
        <w:t>,</w:t>
      </w:r>
      <w:r w:rsidR="00D41C00">
        <w:t xml:space="preserve"> we only have </w:t>
      </w:r>
      <w:r>
        <w:t xml:space="preserve">3 colours for the entire triangle. If we were to give colour information for each pixel, this would require a huge amount of data. So instead we just define colours for each vertex. WebGL then interpolates (blends) between the colours of the vertices. You can see this by looking at </w:t>
      </w:r>
      <w:r w:rsidR="00D41C00">
        <w:t xml:space="preserve">the points in the middle of the triangle, their colour is blended between all of the 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D41C00" w:rsidP="00D41C00">
      <w:pPr>
        <w:jc w:val="both"/>
      </w:pPr>
      <w:r>
        <w:tab/>
      </w:r>
      <w:r w:rsidR="005C6858">
        <w:t xml:space="preserve">The </w:t>
      </w:r>
      <w:r w:rsidR="00E77816">
        <w:t xml:space="preserve">programmers custom </w:t>
      </w:r>
      <w:r w:rsidR="005C6858">
        <w:t>fragment shader</w:t>
      </w:r>
      <w:r w:rsidR="001865D1">
        <w:t xml:space="preserve">, </w:t>
      </w:r>
      <w:r w:rsidR="005C6858">
        <w:t>part of rasterization</w:t>
      </w:r>
      <w:r w:rsidR="001865D1">
        <w:t xml:space="preserve"> (or colouring in) stage of the pipeline</w:t>
      </w:r>
      <w:r w:rsidR="00F23BAE">
        <w:t xml:space="preserve"> then gets run</w:t>
      </w:r>
      <w:r w:rsidR="00E77816">
        <w:t xml:space="preserve"> </w:t>
      </w:r>
      <w:r w:rsidR="005C6858">
        <w:t xml:space="preserve">and </w:t>
      </w:r>
      <w:r w:rsidR="00224D73">
        <w:t xml:space="preserve">sets the colour of  </w:t>
      </w:r>
      <w:r w:rsidR="00E77816">
        <w:t>he fragments between the defined vertices on the 2D image.</w:t>
      </w:r>
      <w:r w:rsidR="00F23BAE">
        <w:t xml:space="preserve"> </w:t>
      </w:r>
      <w:r w:rsidR="001865D1">
        <w:t>A fragment, just means a potential pixel. The fragment hasn’t been tested properly to see if it’s visible, so it might not get rendered. Pixels are things that appear on the screen, a fragment might not. For example a fragment could be replaced by another fragment that is closer to the camera.</w:t>
      </w:r>
    </w:p>
    <w:p w:rsidR="00D41C00" w:rsidRDefault="00D41C00" w:rsidP="00D41C00">
      <w:pPr>
        <w:jc w:val="both"/>
      </w:pPr>
    </w:p>
    <w:p w:rsidR="00D41C00" w:rsidRDefault="001300BF" w:rsidP="00D41C00">
      <w:pPr>
        <w:jc w:val="both"/>
      </w:pPr>
      <w:r>
        <w:rPr>
          <w:noProof/>
        </w:rPr>
        <w:pict>
          <v:shape id="_x0000_s1030" type="#_x0000_t75" style="position:absolute;left:0;text-align:left;margin-left:192.8pt;margin-top:2.5pt;width:220.1pt;height:136.8pt;z-index:-251646976;mso-position-horizontal-relative:text;mso-position-vertical-relative:text;mso-width-relative:page;mso-height-relative:page" wrapcoords="-47 0 -47 21525 21600 21525 21600 0 -47 0">
            <v:imagedata r:id="rId15" o:title="aatriangle"/>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E77816" w:rsidRDefault="00D41C00" w:rsidP="00D41C00">
      <w:pPr>
        <w:jc w:val="both"/>
      </w:pPr>
      <w:r>
        <w:tab/>
      </w:r>
      <w:r w:rsidR="00E77816">
        <w:t xml:space="preserve">The fragment shader runs for each fragment within the given object and outputs an (R,G,B,A) value. However this calculated colour might not appear onto the screen. </w:t>
      </w:r>
    </w:p>
    <w:p w:rsidR="00E77816" w:rsidRDefault="00E77816" w:rsidP="004B08A5">
      <w:pPr>
        <w:jc w:val="both"/>
      </w:pPr>
    </w:p>
    <w:p w:rsidR="00D41C00" w:rsidRDefault="004B08A5" w:rsidP="00D41C00">
      <w:pPr>
        <w:jc w:val="both"/>
      </w:pPr>
      <w:r>
        <w:t>Stage 5 – Fragment testing, the depth buffer</w:t>
      </w:r>
    </w:p>
    <w:p w:rsidR="00D41C00" w:rsidRDefault="00D41C00" w:rsidP="00D41C00">
      <w:pPr>
        <w:jc w:val="both"/>
      </w:pPr>
    </w:p>
    <w:p w:rsidR="00D41C00" w:rsidRDefault="00D41C00" w:rsidP="00D41C00">
      <w:pPr>
        <w:jc w:val="both"/>
      </w:pPr>
      <w:r>
        <w:tab/>
      </w:r>
      <w:r w:rsidR="00E77816">
        <w:t xml:space="preserve">What if we </w:t>
      </w:r>
      <w:r w:rsidR="00767079">
        <w:t>c</w:t>
      </w:r>
      <w:r w:rsidR="001865D1">
        <w:t>alculate the fragments/</w:t>
      </w:r>
      <w:r w:rsidR="00767079">
        <w:t>colour values for</w:t>
      </w:r>
      <w:r w:rsidR="00E77816">
        <w:t xml:space="preserve"> an object (take the blue pyramid in the above example) – but then </w:t>
      </w:r>
      <w:r w:rsidR="00767079">
        <w:t>calculate</w:t>
      </w:r>
      <w:r w:rsidR="00E77816">
        <w:t xml:space="preserve"> another object</w:t>
      </w:r>
      <w:r w:rsidR="00767079">
        <w:t>s colour</w:t>
      </w:r>
      <w:r w:rsidR="00E77816">
        <w:t xml:space="preserve"> that is in front it (take the yellow sphere in the above example)</w:t>
      </w:r>
      <w:r w:rsidR="00037202">
        <w:t>.</w:t>
      </w:r>
      <w:r w:rsidR="00E77816">
        <w:t xml:space="preserve"> The object that is closer to the camera needs to get rendered on</w:t>
      </w:r>
      <w:r w:rsidR="00767079">
        <w:t xml:space="preserve"> </w:t>
      </w:r>
      <w:r w:rsidR="00E77816">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D41C00" w:rsidRDefault="00037202" w:rsidP="00D41C00">
      <w:pPr>
        <w:jc w:val="both"/>
      </w:pPr>
      <w:r>
        <w:t>//depth</w:t>
      </w:r>
      <w:r w:rsidR="00D41C00">
        <w:t xml:space="preserve"> values are probably wrong here</w:t>
      </w:r>
    </w:p>
    <w:p w:rsidR="00D41C00" w:rsidRDefault="00D41C00" w:rsidP="00D41C00">
      <w:pPr>
        <w:jc w:val="both"/>
      </w:pPr>
    </w:p>
    <w:p w:rsidR="00D41C00" w:rsidRDefault="00D41C00" w:rsidP="00D41C00">
      <w:pPr>
        <w:jc w:val="both"/>
      </w:pPr>
    </w:p>
    <w:p w:rsidR="00D41C00" w:rsidRDefault="00D41C00" w:rsidP="00D41C00">
      <w:pPr>
        <w:jc w:val="both"/>
      </w:pPr>
      <w:r>
        <w:tab/>
      </w:r>
      <w:r w:rsidR="00037202">
        <w:t>The depth buffer stores all of the depth information for the entire scene</w:t>
      </w:r>
      <w:r w:rsidR="001865D1">
        <w:t>, it’s just a huge 2D array</w:t>
      </w:r>
      <w:r w:rsidR="00037202">
        <w:t xml:space="preserve">. For example the blue pyramids vertices would be stored with a depth of around </w:t>
      </w:r>
      <w:r w:rsidR="001865D1">
        <w:t>-0.5.</w:t>
      </w:r>
      <w:r w:rsidR="00037202">
        <w:t xml:space="preserve"> </w:t>
      </w:r>
      <w:r w:rsidR="001865D1">
        <w:t>T</w:t>
      </w:r>
      <w:r w:rsidR="00037202">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BF292E" w:rsidRDefault="00D41C00" w:rsidP="00D41C00">
      <w:pPr>
        <w:jc w:val="both"/>
      </w:pPr>
      <w:r>
        <w:tab/>
      </w:r>
      <w:r w:rsidR="00BF292E">
        <w:t xml:space="preserve">Now the fragment shader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going to be rendered this frame. </w:t>
      </w:r>
    </w:p>
    <w:p w:rsidR="00BF292E" w:rsidRDefault="00BF292E" w:rsidP="001865D1">
      <w:pPr>
        <w:ind w:left="720"/>
        <w:jc w:val="both"/>
      </w:pPr>
    </w:p>
    <w:p w:rsidR="00BF292E" w:rsidRDefault="00BF292E" w:rsidP="00BF292E">
      <w:pPr>
        <w:jc w:val="both"/>
      </w:pPr>
    </w:p>
    <w:p w:rsidR="00D41C00" w:rsidRDefault="00BF292E" w:rsidP="00D41C00">
      <w:pPr>
        <w:jc w:val="both"/>
      </w:pPr>
      <w:r>
        <w:t xml:space="preserve">Stage 6 – Updating </w:t>
      </w:r>
      <w:r w:rsidR="00D41C00">
        <w:t>the frame buffer</w:t>
      </w:r>
    </w:p>
    <w:p w:rsidR="00D41C00" w:rsidRDefault="00D41C00" w:rsidP="00D41C00">
      <w:pPr>
        <w:jc w:val="both"/>
      </w:pPr>
    </w:p>
    <w:p w:rsidR="009221DE" w:rsidRDefault="00D41C00" w:rsidP="009221DE">
      <w:pPr>
        <w:jc w:val="both"/>
      </w:pPr>
      <w:r>
        <w:tab/>
      </w:r>
      <w:r w:rsidR="00BF292E">
        <w:t>The frame buffer is the final 2D image that’s displayed on the screen. It consists of the depth colour buffer</w:t>
      </w:r>
      <w:r w:rsidR="001030D9">
        <w:t>s</w:t>
      </w:r>
      <w:r w:rsidR="00BF292E">
        <w:t>.</w:t>
      </w:r>
    </w:p>
    <w:p w:rsidR="009221DE" w:rsidRDefault="009221DE" w:rsidP="009221DE">
      <w:pPr>
        <w:jc w:val="both"/>
      </w:pPr>
    </w:p>
    <w:p w:rsidR="00037202" w:rsidRDefault="009221DE" w:rsidP="009221DE">
      <w:pPr>
        <w:jc w:val="both"/>
      </w:pPr>
      <w:r>
        <w:tab/>
      </w:r>
      <w:r w:rsidR="00037202">
        <w:t xml:space="preserve">Once all </w:t>
      </w:r>
      <w:r w:rsidR="00BF292E">
        <w:t>objects</w:t>
      </w:r>
      <w:r w:rsidR="00037202">
        <w:t xml:space="preserve"> in the scene have been added to the </w:t>
      </w:r>
      <w:r w:rsidR="00BF292E">
        <w:t>colour</w:t>
      </w:r>
      <w:r w:rsidR="00037202">
        <w:t xml:space="preserve"> buffer, it can be swapped with the current frame buffer to show the newly updated frame. </w:t>
      </w:r>
      <w:r w:rsidR="001030D9">
        <w:t xml:space="preserve">This technique is called double buffering. </w:t>
      </w:r>
      <w:r w:rsidR="00037202">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rsidR="00037202">
        <w:t xml:space="preserve">. </w:t>
      </w:r>
    </w:p>
    <w:p w:rsidR="00E77816" w:rsidRDefault="00E77816" w:rsidP="00E77816">
      <w:pPr>
        <w:jc w:val="both"/>
      </w:pPr>
    </w:p>
    <w:p w:rsidR="009221DE" w:rsidRDefault="001030D9" w:rsidP="00E77816">
      <w:pPr>
        <w:jc w:val="both"/>
      </w:pPr>
      <w:r>
        <w:t>A</w:t>
      </w:r>
      <w:r w:rsidR="009221DE">
        <w:t xml:space="preserve">ll of the vertices </w:t>
      </w:r>
      <w:r>
        <w:t xml:space="preserve">and data </w:t>
      </w:r>
      <w:r w:rsidR="009221DE">
        <w:t>in my scene</w:t>
      </w:r>
      <w:r>
        <w:t xml:space="preserve"> goes through this graphics pipeline</w:t>
      </w:r>
      <w:r w:rsidR="009221DE">
        <w:t>, ideally upwards of 30 times per second, for 30FPS.</w:t>
      </w:r>
    </w:p>
    <w:p w:rsidR="009221DE" w:rsidRDefault="009221DE" w:rsidP="00E77816">
      <w:pPr>
        <w:jc w:val="both"/>
      </w:pPr>
    </w:p>
    <w:p w:rsidR="00B62B1F" w:rsidRDefault="00B62B1F" w:rsidP="00207B59">
      <w:pPr>
        <w:jc w:val="both"/>
      </w:pPr>
    </w:p>
    <w:p w:rsidR="004B0EC3" w:rsidRDefault="004B0EC3" w:rsidP="00207B59">
      <w:pPr>
        <w:jc w:val="both"/>
      </w:pPr>
      <w:r>
        <w:t>// add in full code of uploading data to GPU, binding buffer, explain each line etc</w:t>
      </w:r>
    </w:p>
    <w:p w:rsidR="00EE23AB" w:rsidRDefault="00EE23AB" w:rsidP="00207B59">
      <w:pPr>
        <w:jc w:val="both"/>
      </w:pPr>
      <w:r>
        <w:t>// similar calls throughout entire project</w:t>
      </w:r>
    </w:p>
    <w:p w:rsidR="0068038D" w:rsidRDefault="0068038D" w:rsidP="0068038D">
      <w:pPr>
        <w:pStyle w:val="Heading2"/>
        <w:numPr>
          <w:ilvl w:val="0"/>
          <w:numId w:val="0"/>
        </w:numPr>
        <w:jc w:val="both"/>
      </w:pPr>
      <w:r>
        <w:t>1.1.X.</w:t>
      </w:r>
      <w:r>
        <w:tab/>
        <w:t xml:space="preserve">  Learning resources</w:t>
      </w:r>
    </w:p>
    <w:p w:rsidR="00E214AA" w:rsidRDefault="00E214AA" w:rsidP="0011636A">
      <w:pPr>
        <w:jc w:val="both"/>
      </w:pPr>
    </w:p>
    <w:p w:rsidR="00937B96" w:rsidRDefault="00937B96" w:rsidP="0011636A">
      <w:pPr>
        <w:jc w:val="both"/>
      </w:pPr>
      <w:r>
        <w:t>To start learning OpenGL I used:</w:t>
      </w:r>
    </w:p>
    <w:p w:rsidR="00937B96" w:rsidRDefault="001300BF" w:rsidP="0011636A">
      <w:pPr>
        <w:jc w:val="both"/>
      </w:pPr>
      <w:hyperlink r:id="rId17"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1300BF" w:rsidP="0011636A">
      <w:pPr>
        <w:jc w:val="both"/>
      </w:pPr>
      <w:hyperlink r:id="rId18"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To start learning WebGL I used:</w:t>
      </w:r>
    </w:p>
    <w:p w:rsidR="00937B96" w:rsidRDefault="00937B96" w:rsidP="0011636A">
      <w:pPr>
        <w:jc w:val="both"/>
      </w:pPr>
    </w:p>
    <w:p w:rsidR="00B7747C" w:rsidRDefault="001300BF" w:rsidP="0011636A">
      <w:pPr>
        <w:jc w:val="both"/>
      </w:pPr>
      <w:hyperlink r:id="rId19" w:history="1">
        <w:r w:rsidR="00937B96" w:rsidRPr="00AE7406">
          <w:rPr>
            <w:rStyle w:val="Hyperlink"/>
          </w:rPr>
          <w:t>https://webglfundamentals.org/</w:t>
        </w:r>
      </w:hyperlink>
    </w:p>
    <w:p w:rsidR="00937B96" w:rsidRDefault="00937B96" w:rsidP="0011636A">
      <w:pPr>
        <w:jc w:val="both"/>
      </w:pPr>
    </w:p>
    <w:p w:rsidR="00B7747C" w:rsidRDefault="00B7747C" w:rsidP="0011636A">
      <w:pPr>
        <w:jc w:val="both"/>
      </w:pPr>
    </w:p>
    <w:p w:rsidR="004C12FA" w:rsidRDefault="004C12FA" w:rsidP="00D61D84">
      <w:pPr>
        <w:pStyle w:val="Heading2"/>
        <w:jc w:val="both"/>
      </w:pPr>
      <w:r>
        <w:t>Analysis</w:t>
      </w:r>
      <w:bookmarkEnd w:id="5"/>
      <w:r>
        <w:t xml:space="preserve"> </w:t>
      </w:r>
    </w:p>
    <w:p w:rsidR="004C12FA" w:rsidRDefault="00776F9C" w:rsidP="00D61D84">
      <w:pPr>
        <w:jc w:val="both"/>
      </w:pPr>
      <w:r>
        <w:t xml:space="preserve">Taking into account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rsidR="00F91BF3" w:rsidRDefault="00F91BF3" w:rsidP="00D61D84">
      <w:pPr>
        <w:jc w:val="both"/>
      </w:pPr>
    </w:p>
    <w:p w:rsidR="00F91BF3" w:rsidRDefault="00F91BF3" w:rsidP="00D61D84">
      <w:pPr>
        <w:jc w:val="both"/>
      </w:pPr>
      <w:r>
        <w:t>There should be a clear statement</w:t>
      </w:r>
      <w:r w:rsidR="00CD43FC">
        <w:t xml:space="preserve"> of the objectives of the work, which you will evaluate at the end of the work. </w:t>
      </w:r>
    </w:p>
    <w:p w:rsidR="00CB7352" w:rsidRDefault="00CB7352" w:rsidP="00D61D84">
      <w:pPr>
        <w:jc w:val="both"/>
      </w:pPr>
    </w:p>
    <w:p w:rsidR="00B95712" w:rsidRDefault="00B95712" w:rsidP="00D61D84">
      <w:pPr>
        <w:jc w:val="both"/>
        <w:rPr>
          <w:lang w:val="en-US"/>
        </w:rPr>
      </w:pPr>
      <w:r w:rsidRPr="00AE59D0">
        <w:rPr>
          <w:lang w:val="en-US"/>
        </w:rPr>
        <w:t>In most cases, the agreed objectives or requirements will b</w:t>
      </w:r>
      <w:r>
        <w:rPr>
          <w:lang w:val="en-US"/>
        </w:rPr>
        <w:t>e the result of a compromise be</w:t>
      </w:r>
      <w:r w:rsidRPr="00AE59D0">
        <w:rPr>
          <w:lang w:val="en-US"/>
        </w:rPr>
        <w:t>tween what would ideally have been produced and what was felt t</w:t>
      </w:r>
      <w:r>
        <w:rPr>
          <w:lang w:val="en-US"/>
        </w:rPr>
        <w:t>o be possible in the time avail</w:t>
      </w:r>
      <w:r w:rsidRPr="00AE59D0">
        <w:rPr>
          <w:lang w:val="en-US"/>
        </w:rPr>
        <w:t>able. A discussion of the process of arriving at the fin</w:t>
      </w:r>
      <w:r w:rsidR="00776F9C">
        <w:rPr>
          <w:lang w:val="en-US"/>
        </w:rPr>
        <w:t>al list is usually appropriate.</w:t>
      </w:r>
    </w:p>
    <w:p w:rsidR="0012492A" w:rsidRDefault="0012492A" w:rsidP="00D61D84">
      <w:pPr>
        <w:jc w:val="both"/>
        <w:rPr>
          <w:lang w:val="en-US"/>
        </w:rPr>
      </w:pPr>
    </w:p>
    <w:p w:rsidR="0012492A" w:rsidRDefault="0012492A" w:rsidP="00D61D84">
      <w:pPr>
        <w:jc w:val="both"/>
        <w:rPr>
          <w:lang w:val="en-US"/>
        </w:rPr>
      </w:pPr>
      <w:r w:rsidRPr="0012492A">
        <w:rPr>
          <w:lang w:val="en-US"/>
        </w:rPr>
        <w:t>As mentioned in the lectures, think about possible security issues for the project topic. Whilst these might not be relevant for all projects, do consider if there are relevant for your project. Where</w:t>
      </w:r>
      <w:r>
        <w:rPr>
          <w:lang w:val="en-US"/>
        </w:rPr>
        <w:t xml:space="preserve"> </w:t>
      </w:r>
      <w:r w:rsidRPr="0012492A">
        <w:rPr>
          <w:lang w:val="en-US"/>
        </w:rPr>
        <w:t>there are relevant security issues, discuss how they will this affect the work that you are doing. Carry forward this discussion into relevant areas for design, implementation and testing.</w:t>
      </w:r>
    </w:p>
    <w:p w:rsidR="00E85D25" w:rsidRDefault="00E85D25" w:rsidP="00D61D84">
      <w:pPr>
        <w:jc w:val="both"/>
        <w:rPr>
          <w:lang w:val="en-US"/>
        </w:rPr>
      </w:pPr>
    </w:p>
    <w:p w:rsidR="00F5755E" w:rsidRDefault="00F5755E" w:rsidP="00D61D84">
      <w:pPr>
        <w:jc w:val="both"/>
        <w:rPr>
          <w:lang w:val="en-US"/>
        </w:rPr>
      </w:pPr>
    </w:p>
    <w:p w:rsidR="00D60D91" w:rsidRDefault="00D60D91" w:rsidP="00816E8D">
      <w:pPr>
        <w:jc w:val="both"/>
      </w:pPr>
    </w:p>
    <w:p w:rsidR="00816E8D" w:rsidRDefault="00816E8D" w:rsidP="00816E8D">
      <w:pPr>
        <w:jc w:val="both"/>
      </w:pPr>
      <w:r>
        <w:t xml:space="preserve">All WebGL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WebGL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implement and by 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Pr="008279AB" w:rsidRDefault="001300BF" w:rsidP="00DE08B0">
      <w:r w:rsidRPr="008279AB">
        <w:t>Features and techniques used will be resear</w:t>
      </w:r>
      <w:r w:rsidR="0080668C" w:rsidRPr="008279AB">
        <w:t xml:space="preserve">ched throughout the project. </w:t>
      </w:r>
      <w:r w:rsidR="00DE08B0" w:rsidRPr="008279AB">
        <w:t xml:space="preserve">Researching lots at the beginning wouldn’t be very useful as I might not be able to apply the information straight away, as other features are needed first. Working software early is also a priority. </w:t>
      </w:r>
      <w:r w:rsidRPr="008279AB">
        <w:t xml:space="preserve">For this reason the engine components need to be built first, followed by the graphics later on. </w:t>
      </w:r>
    </w:p>
    <w:p w:rsidR="001300BF" w:rsidRPr="008279AB" w:rsidRDefault="001300BF" w:rsidP="00DE08B0"/>
    <w:p w:rsidR="001300BF" w:rsidRPr="008279AB" w:rsidRDefault="001300BF" w:rsidP="00DE08B0">
      <w:r w:rsidRPr="008279AB">
        <w:t xml:space="preserve">This was the initial </w:t>
      </w:r>
      <w:r w:rsidR="00F5755E" w:rsidRPr="008279AB">
        <w:t>set of tasks</w:t>
      </w:r>
      <w:r w:rsidRPr="008279AB">
        <w:t>, whe</w:t>
      </w:r>
      <w:r w:rsidR="00F5755E" w:rsidRPr="008279AB">
        <w:t>n the project was still a game:</w:t>
      </w:r>
    </w:p>
    <w:p w:rsidR="00DE08B0" w:rsidRPr="008279AB" w:rsidRDefault="00DE08B0" w:rsidP="00DE08B0"/>
    <w:p w:rsidR="00DE08B0" w:rsidRPr="008279AB" w:rsidRDefault="00F5755E" w:rsidP="00DE08B0">
      <w:r w:rsidRPr="008279AB">
        <w:tab/>
      </w:r>
      <w:r w:rsidR="00DE08B0" w:rsidRPr="008279AB">
        <w:t>Some general information about the project and game mechanics:</w:t>
      </w:r>
    </w:p>
    <w:p w:rsidR="00DE08B0" w:rsidRPr="008279AB" w:rsidRDefault="00DE08B0" w:rsidP="00DE08B0">
      <w:pPr>
        <w:pStyle w:val="ListParagraph"/>
        <w:numPr>
          <w:ilvl w:val="0"/>
          <w:numId w:val="29"/>
        </w:numPr>
      </w:pPr>
      <w:r w:rsidRPr="008279AB">
        <w:t>Focus on first person, perhaps adding in third person later on. A first person view will feel more interactive</w:t>
      </w:r>
      <w:r w:rsidR="0080668C" w:rsidRPr="008279AB">
        <w:t xml:space="preserve"> </w:t>
      </w:r>
    </w:p>
    <w:p w:rsidR="00DE08B0" w:rsidRPr="008279AB" w:rsidRDefault="00DE08B0" w:rsidP="00DE08B0">
      <w:pPr>
        <w:pStyle w:val="ListParagraph"/>
        <w:numPr>
          <w:ilvl w:val="0"/>
          <w:numId w:val="29"/>
        </w:numPr>
      </w:pPr>
      <w:r w:rsidRPr="008279AB">
        <w:t>User will interact via keyboard and mouse</w:t>
      </w:r>
    </w:p>
    <w:p w:rsidR="00DE08B0" w:rsidRPr="008279AB" w:rsidRDefault="00DE08B0" w:rsidP="00DE08B0">
      <w:pPr>
        <w:pStyle w:val="ListParagraph"/>
        <w:numPr>
          <w:ilvl w:val="0"/>
          <w:numId w:val="29"/>
        </w:numPr>
      </w:pPr>
      <w:r w:rsidRPr="008279AB">
        <w:t>I will need to test and cater for multiple browsers</w:t>
      </w:r>
    </w:p>
    <w:p w:rsidR="00DE08B0" w:rsidRPr="008279AB" w:rsidRDefault="00DE08B0" w:rsidP="00DE08B0"/>
    <w:p w:rsidR="00DE08B0" w:rsidRPr="008279AB" w:rsidRDefault="00F5755E" w:rsidP="00DE08B0">
      <w:r w:rsidRPr="008279AB">
        <w:tab/>
      </w:r>
      <w:r w:rsidR="00DE08B0" w:rsidRPr="008279AB">
        <w:t>Tasks (in loose priority order, highest priority first):</w:t>
      </w:r>
    </w:p>
    <w:p w:rsidR="0080668C" w:rsidRPr="008279AB" w:rsidRDefault="0080668C" w:rsidP="00DE08B0">
      <w:pPr>
        <w:pStyle w:val="ListParagraph"/>
        <w:numPr>
          <w:ilvl w:val="0"/>
          <w:numId w:val="29"/>
        </w:numPr>
      </w:pPr>
      <w:r w:rsidRPr="008279AB">
        <w:t xml:space="preserve">Build the 3D environment, allowing a camera to move around in the world. Translations and rotations should be applied to the world when the camera is moving. </w:t>
      </w:r>
    </w:p>
    <w:p w:rsidR="00DE08B0" w:rsidRPr="008279AB" w:rsidRDefault="00DE08B0" w:rsidP="00DE08B0">
      <w:pPr>
        <w:pStyle w:val="ListParagraph"/>
        <w:numPr>
          <w:ilvl w:val="0"/>
          <w:numId w:val="29"/>
        </w:numPr>
      </w:pPr>
      <w:r w:rsidRPr="008279AB">
        <w:t>Build terrain, currently using perlin noise - would be cool to build from existing height maps. However with perlin noise I get flexibility of what I want. Adding collision to existing terrain that I haven’t generated would be difficult. This terrain building process would probably be ongoing, as I add new areas and such throughout the project.</w:t>
      </w:r>
    </w:p>
    <w:p w:rsidR="00DE08B0" w:rsidRPr="008279AB" w:rsidRDefault="00DE08B0" w:rsidP="00DE08B0">
      <w:pPr>
        <w:pStyle w:val="ListParagraph"/>
        <w:numPr>
          <w:ilvl w:val="0"/>
          <w:numId w:val="29"/>
        </w:numPr>
      </w:pPr>
      <w:r w:rsidRPr="008279AB">
        <w:t>Allow user to move around terrain, camera class needed</w:t>
      </w:r>
      <w:r w:rsidR="008279AB">
        <w:t>.</w:t>
      </w:r>
    </w:p>
    <w:p w:rsidR="00DE08B0" w:rsidRPr="008279AB" w:rsidRDefault="00DE08B0" w:rsidP="00DE08B0">
      <w:pPr>
        <w:pStyle w:val="ListParagraph"/>
        <w:numPr>
          <w:ilvl w:val="0"/>
          <w:numId w:val="29"/>
        </w:numPr>
      </w:pPr>
      <w:r w:rsidRPr="008279AB">
        <w:t>Add collision with terrain, rather than flying over it. Possibly connect terrain vertices with quad strip for more realistic collision, rather than existing triangle strip</w:t>
      </w:r>
      <w:r w:rsidR="008279AB">
        <w:t>.</w:t>
      </w:r>
    </w:p>
    <w:p w:rsidR="00DE08B0" w:rsidRPr="008279AB" w:rsidRDefault="00DE08B0" w:rsidP="00DE08B0">
      <w:pPr>
        <w:pStyle w:val="ListParagraph"/>
        <w:numPr>
          <w:ilvl w:val="0"/>
          <w:numId w:val="29"/>
        </w:numPr>
      </w:pPr>
      <w:r w:rsidRPr="008279AB">
        <w:t>Give terrain texture, procedurally generated perhaps</w:t>
      </w:r>
      <w:r w:rsidR="008279AB">
        <w:t>.</w:t>
      </w:r>
    </w:p>
    <w:p w:rsidR="00DE08B0" w:rsidRPr="008279AB" w:rsidRDefault="00DE08B0" w:rsidP="00DE08B0">
      <w:pPr>
        <w:pStyle w:val="ListParagraph"/>
        <w:numPr>
          <w:ilvl w:val="0"/>
          <w:numId w:val="29"/>
        </w:numPr>
      </w:pPr>
      <w:r w:rsidRPr="008279AB">
        <w:t>Add in rocks. I’ve found a procedural rock generation library I could use to generate awesome rocks. However I would rather try implement rocks myself. I could use a sphere geometry and use perlin noise on the vertices to give a bumpy geometry.</w:t>
      </w:r>
    </w:p>
    <w:p w:rsidR="00DE08B0" w:rsidRPr="008279AB" w:rsidRDefault="00DE08B0" w:rsidP="00DE08B0">
      <w:pPr>
        <w:pStyle w:val="ListParagraph"/>
        <w:numPr>
          <w:ilvl w:val="0"/>
          <w:numId w:val="29"/>
        </w:numPr>
      </w:pPr>
      <w:r w:rsidRPr="008279AB">
        <w:t>Start work on GUI’s, with a possible (not necessary) minimap, and other GUI’s showing the rovers stats and location (perhaps just their coordinates). Commands from mission control would get sent here, the user would then complete</w:t>
      </w:r>
      <w:r w:rsidR="00676296" w:rsidRPr="008279AB">
        <w:t xml:space="preserve"> them. Example: go to the X,Y,Z </w:t>
      </w:r>
      <w:r w:rsidRPr="008279AB">
        <w:t>quadrant, find and sample X rock.</w:t>
      </w:r>
    </w:p>
    <w:p w:rsidR="00DE08B0" w:rsidRPr="008279AB" w:rsidRDefault="00DE08B0" w:rsidP="00DE08B0">
      <w:pPr>
        <w:pStyle w:val="ListParagraph"/>
        <w:numPr>
          <w:ilvl w:val="0"/>
          <w:numId w:val="29"/>
        </w:numPr>
      </w:pPr>
      <w:r w:rsidRPr="008279AB">
        <w:t xml:space="preserve">Add in various missions for the player to complete, perhaps adding in levelling mechanics. For example once the player has completed x number of missions he can access new areas. </w:t>
      </w:r>
    </w:p>
    <w:p w:rsidR="00DE08B0" w:rsidRPr="008279AB" w:rsidRDefault="00DE08B0" w:rsidP="00DE08B0">
      <w:pPr>
        <w:pStyle w:val="ListParagraph"/>
        <w:numPr>
          <w:ilvl w:val="0"/>
          <w:numId w:val="29"/>
        </w:numPr>
      </w:pPr>
      <w:r w:rsidRPr="008279AB">
        <w:t>Add audio</w:t>
      </w:r>
      <w:r w:rsidR="008279AB">
        <w:t>.</w:t>
      </w:r>
    </w:p>
    <w:p w:rsidR="00DE08B0" w:rsidRPr="008279AB" w:rsidRDefault="00DE08B0" w:rsidP="00DE08B0">
      <w:pPr>
        <w:pStyle w:val="ListParagraph"/>
        <w:numPr>
          <w:ilvl w:val="0"/>
          <w:numId w:val="29"/>
        </w:numPr>
      </w:pPr>
      <w:r w:rsidRPr="008279AB">
        <w:t>Add clouds</w:t>
      </w:r>
      <w:r w:rsidR="008279AB">
        <w:t>.</w:t>
      </w:r>
    </w:p>
    <w:p w:rsidR="00DE08B0" w:rsidRPr="008279AB" w:rsidRDefault="00DE08B0" w:rsidP="00DE08B0">
      <w:pPr>
        <w:pStyle w:val="ListParagraph"/>
        <w:numPr>
          <w:ilvl w:val="0"/>
          <w:numId w:val="29"/>
        </w:numPr>
      </w:pPr>
      <w:r w:rsidRPr="008279AB">
        <w:t xml:space="preserve">Add sunlight, shadows – I’m unsure how to do lighting in WebGL so would require a lot of research, perhaps taking up a whole sprint. Or it might not </w:t>
      </w:r>
      <w:r w:rsidR="008279AB">
        <w:t xml:space="preserve">be feasible to do this at all, </w:t>
      </w:r>
      <w:r w:rsidRPr="008279AB">
        <w:t>just an idea.</w:t>
      </w:r>
    </w:p>
    <w:p w:rsidR="00DE08B0" w:rsidRPr="008279AB" w:rsidRDefault="00DE08B0" w:rsidP="00DE08B0">
      <w:pPr>
        <w:pStyle w:val="ListParagraph"/>
        <w:numPr>
          <w:ilvl w:val="0"/>
          <w:numId w:val="29"/>
        </w:numPr>
      </w:pPr>
      <w:r w:rsidRPr="008279AB">
        <w:t xml:space="preserve">Add initial loading scene, rover jetpacks into the landing site, terrain comes towards player. This wouldn’t take long. </w:t>
      </w:r>
    </w:p>
    <w:p w:rsidR="004A46A5" w:rsidRPr="008279AB" w:rsidRDefault="00DE08B0" w:rsidP="00F5755E">
      <w:pPr>
        <w:pStyle w:val="ListParagraph"/>
        <w:numPr>
          <w:ilvl w:val="0"/>
          <w:numId w:val="29"/>
        </w:numPr>
      </w:pPr>
      <w:r w:rsidRPr="008279AB">
        <w:t xml:space="preserve">Add water, I imagine this would take a whole sprint in itself but it’s something that would be good to add, from a technical and graphical side. I would have to use various tutorials and resources to be able to do this. </w:t>
      </w:r>
    </w:p>
    <w:p w:rsidR="000F2F4D" w:rsidRPr="008279AB" w:rsidRDefault="000F2F4D" w:rsidP="00703A8E">
      <w:pPr>
        <w:jc w:val="both"/>
      </w:pPr>
    </w:p>
    <w:p w:rsidR="00DE08B0" w:rsidRPr="008279AB" w:rsidRDefault="008279AB" w:rsidP="00703A8E">
      <w:pPr>
        <w:jc w:val="both"/>
      </w:pPr>
      <w:r>
        <w:lastRenderedPageBreak/>
        <w:tab/>
      </w:r>
      <w:r w:rsidR="00DE08B0" w:rsidRPr="008279AB">
        <w:t>Project deliverables</w:t>
      </w:r>
    </w:p>
    <w:p w:rsidR="00F5755E" w:rsidRPr="008279AB" w:rsidRDefault="00F5755E" w:rsidP="00DE08B0">
      <w:pPr>
        <w:pStyle w:val="ListParagraph"/>
        <w:numPr>
          <w:ilvl w:val="0"/>
          <w:numId w:val="30"/>
        </w:numPr>
      </w:pPr>
      <w:r w:rsidRPr="008279AB">
        <w:t>3D Scene</w:t>
      </w:r>
      <w:r w:rsidR="008279AB">
        <w:t>.</w:t>
      </w:r>
    </w:p>
    <w:p w:rsidR="00DE08B0" w:rsidRPr="008279AB" w:rsidRDefault="00DE08B0" w:rsidP="00DE08B0">
      <w:pPr>
        <w:pStyle w:val="ListParagraph"/>
        <w:numPr>
          <w:ilvl w:val="0"/>
          <w:numId w:val="30"/>
        </w:numPr>
      </w:pPr>
      <w:r w:rsidRPr="008279AB">
        <w:t>Terrain generation</w:t>
      </w:r>
      <w:r w:rsidR="008279AB">
        <w:t>.</w:t>
      </w:r>
    </w:p>
    <w:p w:rsidR="00DE08B0" w:rsidRPr="008279AB" w:rsidRDefault="00DE08B0" w:rsidP="00DE08B0">
      <w:pPr>
        <w:pStyle w:val="ListParagraph"/>
        <w:numPr>
          <w:ilvl w:val="0"/>
          <w:numId w:val="30"/>
        </w:numPr>
      </w:pPr>
      <w:r w:rsidRPr="008279AB">
        <w:t>User navigating terra</w:t>
      </w:r>
      <w:r w:rsidR="008279AB">
        <w:t>in.</w:t>
      </w:r>
    </w:p>
    <w:p w:rsidR="00DE08B0" w:rsidRPr="008279AB" w:rsidRDefault="00DE08B0" w:rsidP="00DE08B0">
      <w:pPr>
        <w:pStyle w:val="ListParagraph"/>
        <w:numPr>
          <w:ilvl w:val="0"/>
          <w:numId w:val="30"/>
        </w:numPr>
      </w:pPr>
      <w:r w:rsidRPr="008279AB">
        <w:t>User collision with terrain</w:t>
      </w:r>
      <w:r w:rsidR="008279AB">
        <w:t>.</w:t>
      </w:r>
    </w:p>
    <w:p w:rsidR="00DE08B0" w:rsidRPr="008279AB" w:rsidRDefault="00DE08B0" w:rsidP="00DE08B0">
      <w:pPr>
        <w:pStyle w:val="ListParagraph"/>
        <w:numPr>
          <w:ilvl w:val="0"/>
          <w:numId w:val="30"/>
        </w:numPr>
      </w:pPr>
      <w:r w:rsidRPr="008279AB">
        <w:t>Textured terrain/added in rocks</w:t>
      </w:r>
      <w:r w:rsidR="008279AB">
        <w:t>.</w:t>
      </w:r>
    </w:p>
    <w:p w:rsidR="00DE08B0" w:rsidRPr="008279AB" w:rsidRDefault="00DE08B0" w:rsidP="00DE08B0">
      <w:pPr>
        <w:pStyle w:val="ListParagraph"/>
        <w:numPr>
          <w:ilvl w:val="0"/>
          <w:numId w:val="30"/>
        </w:numPr>
      </w:pPr>
      <w:r w:rsidRPr="008279AB">
        <w:t>Some GUI’s and the user receiving and completing missions</w:t>
      </w:r>
      <w:r w:rsidR="008279AB">
        <w:t>.</w:t>
      </w:r>
    </w:p>
    <w:p w:rsidR="00DE08B0" w:rsidRPr="008279AB" w:rsidRDefault="00DE08B0" w:rsidP="00DE08B0">
      <w:pPr>
        <w:pStyle w:val="ListParagraph"/>
        <w:numPr>
          <w:ilvl w:val="0"/>
          <w:numId w:val="30"/>
        </w:numPr>
      </w:pPr>
      <w:r w:rsidRPr="008279AB">
        <w:t>Then after this, probably random extra features like clouds and audio</w:t>
      </w:r>
      <w:r w:rsidR="008279AB">
        <w:t>.</w:t>
      </w:r>
    </w:p>
    <w:p w:rsidR="00DE08B0" w:rsidRDefault="00DE08B0" w:rsidP="00703A8E">
      <w:pPr>
        <w:jc w:val="both"/>
      </w:pPr>
    </w:p>
    <w:p w:rsidR="00703A8E" w:rsidRDefault="00F5755E" w:rsidP="0080668C">
      <w:r>
        <w:t>The</w:t>
      </w:r>
      <w:r>
        <w:t xml:space="preserve"> main focus of these</w:t>
      </w:r>
      <w:r w:rsidRPr="00DE08B0">
        <w:t xml:space="preserve"> list</w:t>
      </w:r>
      <w:r>
        <w:t xml:space="preserve">s was to ensure the main mechanics, or </w:t>
      </w:r>
      <w:r w:rsidR="006F31F8">
        <w:t>engine, was finished early. If a 3D</w:t>
      </w:r>
      <w:r>
        <w:t xml:space="preserve"> scene </w:t>
      </w:r>
      <w:r w:rsidR="006F31F8">
        <w:t xml:space="preserve">proved too difficult to implement, </w:t>
      </w:r>
      <w:r>
        <w:t xml:space="preserve">then </w:t>
      </w:r>
      <w:r w:rsidR="006F31F8">
        <w:t xml:space="preserve">it would have been </w:t>
      </w:r>
      <w:r w:rsidR="00401F13">
        <w:t>easy</w:t>
      </w:r>
      <w:r w:rsidR="006F31F8">
        <w:t xml:space="preserve"> to adapt</w:t>
      </w:r>
      <w:r w:rsidR="00401F13">
        <w:t xml:space="preserve"> </w:t>
      </w:r>
      <w:r w:rsidR="008279AB">
        <w:t>the project</w:t>
      </w:r>
      <w:r w:rsidR="006F31F8">
        <w:t xml:space="preserve"> to a 2D scene instead</w:t>
      </w:r>
      <w:r w:rsidR="00401F13">
        <w:t>.</w:t>
      </w:r>
      <w:r w:rsidRPr="00DE08B0">
        <w:t xml:space="preserve"> </w:t>
      </w:r>
      <w:r>
        <w:t xml:space="preserve">The great thing about this project being a game, and later a graphical scene, </w:t>
      </w:r>
      <w:r w:rsidR="008279AB">
        <w:t>is</w:t>
      </w:r>
      <w:r>
        <w:t xml:space="preserve"> that</w:t>
      </w:r>
      <w:r w:rsidR="00401F13">
        <w:t xml:space="preserve"> it </w:t>
      </w:r>
      <w:r w:rsidR="008279AB">
        <w:t>can</w:t>
      </w:r>
      <w:r w:rsidR="00401F13">
        <w:t xml:space="preserve"> be released with whatever </w:t>
      </w:r>
      <w:r w:rsidR="008279AB">
        <w:t>it has</w:t>
      </w:r>
      <w:r w:rsidR="00401F13">
        <w:t xml:space="preserve"> at the time.</w:t>
      </w:r>
      <w:r>
        <w:t xml:space="preserve"> </w:t>
      </w:r>
    </w:p>
    <w:p w:rsidR="008279AB" w:rsidRDefault="008279AB" w:rsidP="0080668C"/>
    <w:p w:rsidR="008279AB" w:rsidRDefault="008279AB" w:rsidP="008279AB">
      <w:pPr>
        <w:pStyle w:val="Heading2"/>
        <w:numPr>
          <w:ilvl w:val="0"/>
          <w:numId w:val="0"/>
        </w:numPr>
        <w:jc w:val="both"/>
      </w:pPr>
      <w:r>
        <w:t>1.2.1. Alternative approaches</w:t>
      </w:r>
      <w:r>
        <w:t xml:space="preserve"> </w:t>
      </w:r>
    </w:p>
    <w:p w:rsidR="008279AB" w:rsidRDefault="008279AB" w:rsidP="0080668C">
      <w:r>
        <w:t>There was an alternative approach which involved heavy up-front design and planning aspects on all components of the project. This would cover everything from a class diagram to UI designs and what techniques I was going to use to implement the various features.</w:t>
      </w:r>
    </w:p>
    <w:p w:rsidR="008279AB" w:rsidRDefault="008279AB" w:rsidP="0080668C"/>
    <w:p w:rsidR="008279AB" w:rsidRPr="008279AB" w:rsidRDefault="008279AB" w:rsidP="0080668C">
      <w:r w:rsidRPr="008279AB">
        <w:t>The features list, or task priority list might have looked like this:</w:t>
      </w:r>
    </w:p>
    <w:p w:rsidR="008279AB" w:rsidRPr="008279AB" w:rsidRDefault="008279AB" w:rsidP="0080668C"/>
    <w:p w:rsidR="008279AB" w:rsidRPr="008279AB" w:rsidRDefault="008279AB" w:rsidP="008279AB">
      <w:pPr>
        <w:jc w:val="both"/>
      </w:pPr>
      <w:r w:rsidRPr="008279AB">
        <w:tab/>
        <w:t>Tasks</w:t>
      </w:r>
      <w:r>
        <w:t>:</w:t>
      </w:r>
    </w:p>
    <w:p w:rsidR="008279AB" w:rsidRPr="008279AB" w:rsidRDefault="008279AB" w:rsidP="008279AB">
      <w:pPr>
        <w:pStyle w:val="ListParagraph"/>
        <w:numPr>
          <w:ilvl w:val="0"/>
          <w:numId w:val="30"/>
        </w:numPr>
      </w:pPr>
      <w:r w:rsidRPr="008279AB">
        <w:t xml:space="preserve">Research all techniques that are going to be used, only taking the most efficient versions and methods which will appear in the end product. </w:t>
      </w:r>
    </w:p>
    <w:p w:rsidR="008279AB" w:rsidRDefault="008279AB" w:rsidP="008279AB">
      <w:pPr>
        <w:pStyle w:val="ListParagraph"/>
        <w:numPr>
          <w:ilvl w:val="0"/>
          <w:numId w:val="30"/>
        </w:numPr>
      </w:pPr>
      <w:r>
        <w:t>Complete a full project specification, outlining all tasks that need to be completed. These tasks are given priorities</w:t>
      </w:r>
      <w:r w:rsidR="00816C29">
        <w:t>, start times</w:t>
      </w:r>
      <w:r>
        <w:t xml:space="preserve"> and estimated completion times. </w:t>
      </w:r>
    </w:p>
    <w:p w:rsidR="008279AB" w:rsidRDefault="008279AB" w:rsidP="008279AB">
      <w:pPr>
        <w:pStyle w:val="ListParagraph"/>
        <w:numPr>
          <w:ilvl w:val="0"/>
          <w:numId w:val="30"/>
        </w:numPr>
      </w:pPr>
      <w:r>
        <w:t>Build full design diagrams such as the class and flow diagrams.</w:t>
      </w:r>
    </w:p>
    <w:p w:rsidR="008279AB" w:rsidRDefault="008279AB" w:rsidP="008279AB">
      <w:pPr>
        <w:pStyle w:val="ListParagraph"/>
        <w:numPr>
          <w:ilvl w:val="0"/>
          <w:numId w:val="30"/>
        </w:numPr>
      </w:pPr>
      <w:r>
        <w:t>Create documentation on the techniques, methods and designs used.</w:t>
      </w:r>
    </w:p>
    <w:p w:rsidR="008279AB" w:rsidRDefault="008279AB" w:rsidP="008279AB">
      <w:pPr>
        <w:pStyle w:val="ListParagraph"/>
        <w:numPr>
          <w:ilvl w:val="0"/>
          <w:numId w:val="30"/>
        </w:numPr>
      </w:pPr>
      <w:r>
        <w:t>Start implementing the code.</w:t>
      </w:r>
    </w:p>
    <w:p w:rsidR="008279AB" w:rsidRPr="008279AB" w:rsidRDefault="008279AB" w:rsidP="008279AB">
      <w:pPr>
        <w:pStyle w:val="ListParagraph"/>
        <w:numPr>
          <w:ilvl w:val="0"/>
          <w:numId w:val="30"/>
        </w:numPr>
      </w:pPr>
      <w:r>
        <w:t>Test the code as the project deadline approaches.</w:t>
      </w:r>
    </w:p>
    <w:p w:rsidR="008279AB" w:rsidRDefault="008279AB" w:rsidP="0080668C"/>
    <w:p w:rsidR="008279AB" w:rsidRDefault="00816C29" w:rsidP="0080668C">
      <w:r>
        <w:t>I will talk about why this is such a dangerous approach for this project in the Process section (</w:t>
      </w:r>
      <w:r w:rsidRPr="00816C29">
        <w:rPr>
          <w:color w:val="FF0000"/>
        </w:rPr>
        <w:t>1.3</w:t>
      </w:r>
      <w:r>
        <w:t>).</w:t>
      </w:r>
    </w:p>
    <w:p w:rsidR="008279AB" w:rsidRDefault="008279AB" w:rsidP="0080668C"/>
    <w:p w:rsidR="008279AB" w:rsidRDefault="008279AB" w:rsidP="0080668C"/>
    <w:p w:rsidR="008279AB" w:rsidRPr="00DE08B0" w:rsidRDefault="008279AB" w:rsidP="008279AB">
      <w:pPr>
        <w:pStyle w:val="Heading2"/>
        <w:numPr>
          <w:ilvl w:val="0"/>
          <w:numId w:val="0"/>
        </w:numPr>
        <w:jc w:val="both"/>
      </w:pPr>
      <w:r>
        <w:t>1.2.2. Security</w:t>
      </w:r>
    </w:p>
    <w:p w:rsidR="002E0D6E" w:rsidRPr="00DE08B0" w:rsidRDefault="002E0D6E" w:rsidP="002E0D6E">
      <w:pPr>
        <w:jc w:val="both"/>
      </w:pPr>
    </w:p>
    <w:p w:rsidR="0080668C" w:rsidRDefault="00401F13" w:rsidP="00D61D84">
      <w:pPr>
        <w:jc w:val="both"/>
        <w:rPr>
          <w:lang w:val="en-US"/>
        </w:rPr>
      </w:pPr>
      <w:r>
        <w:rPr>
          <w:lang w:val="en-US"/>
        </w:rPr>
        <w:t xml:space="preserve">Since the project began, the security aspects were irrelevant. </w:t>
      </w:r>
      <w:r w:rsidR="0080668C">
        <w:rPr>
          <w:lang w:val="en-US"/>
        </w:rPr>
        <w:t xml:space="preserve">There is no data collection or storing of personal information. This means all of the data protection principles are out of the question. </w:t>
      </w:r>
      <w:r w:rsidR="00072176">
        <w:rPr>
          <w:lang w:val="en-US"/>
        </w:rPr>
        <w:t>In the early stages of the project the game loaded data from HTML5 local storage, from within the user’s browser. If the user somehow changed this local storage data, then they would be able to break the scene by loading in positions that were off the map. However i</w:t>
      </w:r>
      <w:r w:rsidR="00072176">
        <w:rPr>
          <w:lang w:val="en-US"/>
        </w:rPr>
        <w:t>f a user breaks the scene, it is just an annoyance for them</w:t>
      </w:r>
      <w:r w:rsidR="00072176">
        <w:rPr>
          <w:lang w:val="en-US"/>
        </w:rPr>
        <w:t>.</w:t>
      </w:r>
    </w:p>
    <w:p w:rsidR="00072176" w:rsidRDefault="00072176" w:rsidP="00D61D84">
      <w:pPr>
        <w:jc w:val="both"/>
        <w:rPr>
          <w:lang w:val="en-US"/>
        </w:rPr>
      </w:pPr>
    </w:p>
    <w:p w:rsidR="00072176" w:rsidRDefault="00401F13" w:rsidP="00D61D84">
      <w:pPr>
        <w:jc w:val="both"/>
        <w:rPr>
          <w:lang w:val="en-US"/>
        </w:rPr>
      </w:pPr>
      <w:r>
        <w:rPr>
          <w:lang w:val="en-US"/>
        </w:rPr>
        <w:t xml:space="preserve">There are no database calls that executed meaning things like SQL injection are non-existent. The scene is usually run on the user’s computer, </w:t>
      </w:r>
      <w:r w:rsidR="00072176">
        <w:rPr>
          <w:lang w:val="en-US"/>
        </w:rPr>
        <w:t>which would contain</w:t>
      </w:r>
      <w:r>
        <w:rPr>
          <w:lang w:val="en-US"/>
        </w:rPr>
        <w:t xml:space="preserve"> all of </w:t>
      </w:r>
      <w:r>
        <w:rPr>
          <w:lang w:val="en-US"/>
        </w:rPr>
        <w:lastRenderedPageBreak/>
        <w:t xml:space="preserve">the source files. This means the user can go in and break what they wish – but again, this is not a security concern. </w:t>
      </w:r>
      <w:r w:rsidR="00072176">
        <w:rPr>
          <w:lang w:val="en-US"/>
        </w:rPr>
        <w:t xml:space="preserve">It also means a denial of service attack is useless. If a user is taken offline, then they will still be able to run the project on their localhost. </w:t>
      </w:r>
    </w:p>
    <w:p w:rsidR="00072176" w:rsidRDefault="00072176" w:rsidP="00D61D84">
      <w:pPr>
        <w:jc w:val="both"/>
        <w:rPr>
          <w:lang w:val="en-US"/>
        </w:rPr>
      </w:pPr>
    </w:p>
    <w:p w:rsidR="00207B59" w:rsidRDefault="00401F13" w:rsidP="00D61D84">
      <w:pPr>
        <w:jc w:val="both"/>
        <w:rPr>
          <w:lang w:val="en-US"/>
        </w:rPr>
      </w:pPr>
      <w:r>
        <w:rPr>
          <w:lang w:val="en-US"/>
        </w:rPr>
        <w:t xml:space="preserve">If this project continued as a game, perhaps with networking capabilities, then security would be an issue. </w:t>
      </w:r>
      <w:r w:rsidR="0080668C">
        <w:rPr>
          <w:lang w:val="en-US"/>
        </w:rPr>
        <w:t>If this were the case</w:t>
      </w:r>
      <w:r w:rsidR="00072176">
        <w:rPr>
          <w:lang w:val="en-US"/>
        </w:rPr>
        <w:t>,</w:t>
      </w:r>
      <w:r w:rsidR="0080668C">
        <w:rPr>
          <w:lang w:val="en-US"/>
        </w:rPr>
        <w:t xml:space="preserve"> then the source code would not be available to the regular players. </w:t>
      </w:r>
      <w:r w:rsidR="0080668C">
        <w:rPr>
          <w:lang w:val="en-US"/>
        </w:rPr>
        <w:t>It would not be ideal for players to generate infinite gold or develop hacks to beat other players online.</w:t>
      </w:r>
      <w:r w:rsidR="0080668C">
        <w:rPr>
          <w:lang w:val="en-US"/>
        </w:rPr>
        <w:t xml:space="preserve"> </w:t>
      </w:r>
      <w:r w:rsidR="00072176">
        <w:rPr>
          <w:lang w:val="en-US"/>
        </w:rPr>
        <w:t>Dealing with this</w:t>
      </w:r>
      <w:r w:rsidR="0080668C">
        <w:rPr>
          <w:lang w:val="en-US"/>
        </w:rPr>
        <w:t xml:space="preserve"> would require heavy server-side checking</w:t>
      </w:r>
      <w:r w:rsidR="00072176">
        <w:rPr>
          <w:lang w:val="en-US"/>
        </w:rPr>
        <w:t>, ensuring</w:t>
      </w:r>
      <w:r w:rsidR="0080668C">
        <w:rPr>
          <w:lang w:val="en-US"/>
        </w:rPr>
        <w:t xml:space="preserve"> play</w:t>
      </w:r>
      <w:r w:rsidR="00072176">
        <w:rPr>
          <w:lang w:val="en-US"/>
        </w:rPr>
        <w:t>ers are in the correct location and that player had</w:t>
      </w:r>
      <w:r w:rsidR="0080668C">
        <w:rPr>
          <w:lang w:val="en-US"/>
        </w:rPr>
        <w:t xml:space="preserve"> reasonable </w:t>
      </w:r>
      <w:r w:rsidR="00072176">
        <w:rPr>
          <w:lang w:val="en-US"/>
        </w:rPr>
        <w:t>stats (health, damage, speed)</w:t>
      </w:r>
      <w:r w:rsidR="0080668C">
        <w:rPr>
          <w:lang w:val="en-US"/>
        </w:rPr>
        <w:t xml:space="preserve">. </w:t>
      </w:r>
    </w:p>
    <w:p w:rsidR="00072176" w:rsidRDefault="00072176" w:rsidP="00D61D84">
      <w:pPr>
        <w:jc w:val="both"/>
        <w:rPr>
          <w:lang w:val="en-US"/>
        </w:rPr>
      </w:pPr>
    </w:p>
    <w:p w:rsidR="00072176" w:rsidRPr="00DE08B0" w:rsidRDefault="00072176" w:rsidP="00D61D84">
      <w:pPr>
        <w:jc w:val="both"/>
        <w:rPr>
          <w:lang w:val="en-US"/>
        </w:rPr>
      </w:pPr>
      <w:r>
        <w:rPr>
          <w:lang w:val="en-US"/>
        </w:rPr>
        <w:t xml:space="preserve">There is no place to execute a code injection attack, as the scene as no unchecked input boxes. The GUI that is being used is an open source library, used by thousands of people, this is safe from a code injection attack. </w:t>
      </w:r>
    </w:p>
    <w:p w:rsidR="001F35A4" w:rsidRDefault="004C12FA" w:rsidP="00D61D84">
      <w:pPr>
        <w:pStyle w:val="Heading2"/>
        <w:jc w:val="both"/>
      </w:pPr>
      <w:bookmarkStart w:id="6" w:name="_Toc476088416"/>
      <w:r>
        <w:t>Process</w:t>
      </w:r>
      <w:bookmarkEnd w:id="6"/>
      <w:r>
        <w:t xml:space="preserve"> </w:t>
      </w:r>
    </w:p>
    <w:p w:rsidR="004C12FA" w:rsidRDefault="004C12FA" w:rsidP="00D61D84">
      <w:pPr>
        <w:jc w:val="both"/>
        <w:rPr>
          <w:lang w:val="en-US"/>
        </w:rPr>
      </w:pPr>
      <w:r w:rsidRPr="00AE59D0">
        <w:rPr>
          <w:lang w:val="en-US"/>
        </w:rPr>
        <w:t xml:space="preserve">You need to describe briefly the life cycle model </w:t>
      </w:r>
      <w:r>
        <w:rPr>
          <w:lang w:val="en-US"/>
        </w:rPr>
        <w:t xml:space="preserve">or research method </w:t>
      </w:r>
      <w:r w:rsidRPr="00AE59D0">
        <w:rPr>
          <w:lang w:val="en-US"/>
        </w:rPr>
        <w:t>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rsidR="004C12FA" w:rsidRDefault="004C12FA" w:rsidP="004C12FA">
      <w:pPr>
        <w:rPr>
          <w:lang w:val="en-US"/>
        </w:rPr>
      </w:pPr>
    </w:p>
    <w:p w:rsidR="00936834" w:rsidRDefault="009960C0" w:rsidP="004C12FA">
      <w:pPr>
        <w:rPr>
          <w:lang w:val="en-US"/>
        </w:rPr>
      </w:pPr>
      <w:r>
        <w:rPr>
          <w:lang w:val="en-US"/>
        </w:rPr>
        <w:t xml:space="preserve">Used scrum because: </w:t>
      </w:r>
    </w:p>
    <w:p w:rsidR="00936834" w:rsidRDefault="00936834" w:rsidP="004C12FA">
      <w:pPr>
        <w:rPr>
          <w:lang w:val="en-US"/>
        </w:rPr>
      </w:pPr>
      <w:r>
        <w:rPr>
          <w:lang w:val="en-US"/>
        </w:rPr>
        <w:t>Had good understanding of it through the agile module</w:t>
      </w:r>
    </w:p>
    <w:p w:rsidR="00936834" w:rsidRDefault="00936834" w:rsidP="004C12FA">
      <w:pPr>
        <w:rPr>
          <w:lang w:val="en-US"/>
        </w:rPr>
      </w:pPr>
    </w:p>
    <w:p w:rsidR="009960C0" w:rsidRDefault="009960C0" w:rsidP="004C12FA">
      <w:pPr>
        <w:rPr>
          <w:lang w:val="en-US"/>
        </w:rPr>
      </w:pPr>
      <w:r>
        <w:rPr>
          <w:lang w:val="en-US"/>
        </w:rPr>
        <w:t>little experience with language, allows to focus on important tasks first, docuemtation can wait until I have something to document</w:t>
      </w:r>
      <w:r w:rsidR="00936834">
        <w:rPr>
          <w:lang w:val="en-US"/>
        </w:rPr>
        <w:t>, heavily reducing risk of not delivering – if I was really struggling I could just decide to use a library I was familiar with</w:t>
      </w:r>
    </w:p>
    <w:p w:rsidR="00936834" w:rsidRDefault="00936834" w:rsidP="004C12FA">
      <w:pPr>
        <w:rPr>
          <w:lang w:val="en-US"/>
        </w:rPr>
      </w:pPr>
    </w:p>
    <w:p w:rsidR="009960C0" w:rsidRDefault="009960C0" w:rsidP="004C12FA">
      <w:pPr>
        <w:rPr>
          <w:lang w:val="en-US"/>
        </w:rPr>
      </w:pPr>
      <w:r>
        <w:rPr>
          <w:lang w:val="en-US"/>
        </w:rPr>
        <w:t xml:space="preserve">Scrum very adaptable, </w:t>
      </w:r>
      <w:r w:rsidR="00936834">
        <w:rPr>
          <w:lang w:val="en-US"/>
        </w:rPr>
        <w:t>even halfway through the project I could easily change direction</w:t>
      </w:r>
    </w:p>
    <w:p w:rsidR="00936834" w:rsidRDefault="00936834" w:rsidP="004C12FA">
      <w:pPr>
        <w:rPr>
          <w:lang w:val="en-US"/>
        </w:rPr>
      </w:pPr>
    </w:p>
    <w:p w:rsidR="00936834" w:rsidRDefault="00936834" w:rsidP="004C12FA">
      <w:pPr>
        <w:rPr>
          <w:lang w:val="en-US"/>
        </w:rPr>
      </w:pPr>
      <w:r>
        <w:rPr>
          <w:lang w:val="en-US"/>
        </w:rPr>
        <w:t>Pirortize to-do list into tasks, product backlog, sprint backlog</w:t>
      </w:r>
    </w:p>
    <w:p w:rsidR="00936834" w:rsidRDefault="00936834" w:rsidP="004C12FA">
      <w:pPr>
        <w:rPr>
          <w:lang w:val="en-US"/>
        </w:rPr>
      </w:pPr>
      <w:r>
        <w:rPr>
          <w:lang w:val="en-US"/>
        </w:rPr>
        <w:t xml:space="preserve">Sprint plan, retrospective, </w:t>
      </w:r>
    </w:p>
    <w:p w:rsidR="00936834" w:rsidRDefault="00936834" w:rsidP="004C12FA">
      <w:pPr>
        <w:rPr>
          <w:lang w:val="en-US"/>
        </w:rPr>
      </w:pPr>
    </w:p>
    <w:p w:rsidR="00936834" w:rsidRDefault="00936834" w:rsidP="004C12FA">
      <w:pPr>
        <w:rPr>
          <w:lang w:val="en-US"/>
        </w:rPr>
      </w:pPr>
      <w:r>
        <w:rPr>
          <w:lang w:val="en-US"/>
        </w:rPr>
        <w:t>Throughout the project constantly learning and implementing</w:t>
      </w:r>
    </w:p>
    <w:p w:rsidR="00936834" w:rsidRDefault="00936834" w:rsidP="004C12FA">
      <w:pPr>
        <w:rPr>
          <w:lang w:val="en-US"/>
        </w:rPr>
      </w:pPr>
      <w:r>
        <w:rPr>
          <w:lang w:val="en-US"/>
        </w:rPr>
        <w:tab/>
        <w:t>-it wasn’t even possible to do a big up front design, as I had no idea what I was doing</w:t>
      </w:r>
    </w:p>
    <w:p w:rsidR="00936834" w:rsidRDefault="00936834" w:rsidP="004C12FA">
      <w:pPr>
        <w:rPr>
          <w:lang w:val="en-US"/>
        </w:rPr>
      </w:pPr>
    </w:p>
    <w:p w:rsidR="00936834" w:rsidRDefault="00936834" w:rsidP="004C12FA">
      <w:pPr>
        <w:rPr>
          <w:lang w:val="en-US"/>
        </w:rPr>
      </w:pPr>
      <w:r>
        <w:rPr>
          <w:lang w:val="en-US"/>
        </w:rPr>
        <w:t>Responding to change important, learn technique, go implement it</w:t>
      </w:r>
    </w:p>
    <w:p w:rsidR="001F35A4" w:rsidRDefault="001F35A4" w:rsidP="004C12FA"/>
    <w:p w:rsidR="00936834" w:rsidRDefault="00936834" w:rsidP="004C12FA">
      <w:r>
        <w:t>Week long sprints, sprint plan, daily plan, release after each version</w:t>
      </w:r>
    </w:p>
    <w:p w:rsidR="00936834" w:rsidRDefault="00936834" w:rsidP="004C12FA"/>
    <w:p w:rsidR="00936834" w:rsidRDefault="00936834" w:rsidP="004C12FA">
      <w:r>
        <w:t>Git version control</w:t>
      </w:r>
    </w:p>
    <w:p w:rsidR="00936834" w:rsidRDefault="00936834" w:rsidP="004C12FA"/>
    <w:p w:rsidR="00936834" w:rsidRDefault="00936834" w:rsidP="004C12FA">
      <w:r>
        <w:t>Link the github somewhere?</w:t>
      </w:r>
    </w:p>
    <w:p w:rsidR="00401F13" w:rsidRDefault="00401F13" w:rsidP="004C12FA"/>
    <w:p w:rsidR="00401F13" w:rsidRDefault="00401F13" w:rsidP="004C12FA">
      <w:r>
        <w:t>Github backups, can download version at every sprint, minus 1, because I forgot a week</w:t>
      </w:r>
    </w:p>
    <w:p w:rsidR="00936834" w:rsidRDefault="00936834"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r>
        <w:lastRenderedPageBreak/>
        <w:t>//mention the alternative approach discussed in the analysis section</w:t>
      </w:r>
    </w:p>
    <w:p w:rsidR="00816C29" w:rsidRDefault="00816C29" w:rsidP="004C12FA">
      <w:pPr>
        <w:rPr>
          <w:rFonts w:eastAsiaTheme="majorEastAsia"/>
          <w:szCs w:val="22"/>
        </w:rPr>
      </w:pPr>
      <w:r>
        <w:t>The problem with the above approach is that I would start implementing the code around the sprint 4-5 mark.</w:t>
      </w: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Pr="00816C29" w:rsidRDefault="00816C29" w:rsidP="004C12FA">
      <w:pPr>
        <w:rPr>
          <w:rFonts w:eastAsiaTheme="majorEastAsia"/>
          <w:szCs w:val="22"/>
        </w:rPr>
      </w:pPr>
    </w:p>
    <w:p w:rsidR="00806CFF" w:rsidRDefault="00711DBE" w:rsidP="004C12FA">
      <w:pPr>
        <w:pStyle w:val="Heading1"/>
      </w:pPr>
      <w:bookmarkStart w:id="7" w:name="_Toc192777707"/>
      <w:bookmarkStart w:id="8" w:name="_Toc222978596"/>
      <w:bookmarkStart w:id="9" w:name="_Toc476088417"/>
      <w:bookmarkEnd w:id="4"/>
      <w:r>
        <w:t>Design</w:t>
      </w:r>
      <w:bookmarkEnd w:id="7"/>
      <w:bookmarkEnd w:id="8"/>
      <w:bookmarkEnd w:id="9"/>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695C67" w:rsidRDefault="00695C67" w:rsidP="00D61D84">
      <w:pPr>
        <w:jc w:val="both"/>
      </w:pPr>
      <w:bookmarkStart w:id="10" w:name="_GoBack"/>
      <w:bookmarkEnd w:id="10"/>
    </w:p>
    <w:p w:rsidR="008C0B31" w:rsidRDefault="008C0B31" w:rsidP="00D61D84">
      <w:pPr>
        <w:jc w:val="both"/>
      </w:pPr>
    </w:p>
    <w:p w:rsidR="008C0B31" w:rsidRDefault="00816C29" w:rsidP="00D61D84">
      <w:pPr>
        <w:jc w:val="both"/>
      </w:pPr>
      <w:r>
        <w:t>//it says mention support tools, say windows 10, notepad ++, say how webgl has no no good debugging tools. But used chrome console etc</w:t>
      </w:r>
    </w:p>
    <w:p w:rsidR="00C56D44" w:rsidRDefault="00C56D44" w:rsidP="00D61D84">
      <w:pPr>
        <w:jc w:val="both"/>
      </w:pPr>
    </w:p>
    <w:p w:rsidR="00F85D4E" w:rsidRDefault="00F85D4E" w:rsidP="00D61D84">
      <w:pPr>
        <w:jc w:val="both"/>
      </w:pPr>
      <w:r>
        <w:t>standard setup() and render()</w:t>
      </w:r>
    </w:p>
    <w:p w:rsidR="00B10C2A" w:rsidRDefault="00B10C2A" w:rsidP="00D61D84">
      <w:pPr>
        <w:jc w:val="both"/>
      </w:pPr>
      <w:r>
        <w:t>// flow diagram</w:t>
      </w:r>
      <w:r w:rsidR="00034C43">
        <w:t xml:space="preserve"> as the over view</w:t>
      </w:r>
    </w:p>
    <w:p w:rsidR="00B9184D" w:rsidRDefault="00B9184D" w:rsidP="00D61D84">
      <w:pPr>
        <w:jc w:val="both"/>
      </w:pPr>
    </w:p>
    <w:p w:rsidR="00B9184D" w:rsidRDefault="00B9184D" w:rsidP="00D61D84">
      <w:pPr>
        <w:jc w:val="both"/>
      </w:pPr>
      <w:r>
        <w:t>DAILY 15 minute design sprint plan, retrospective?</w:t>
      </w:r>
    </w:p>
    <w:p w:rsidR="00F85D4E" w:rsidRDefault="00F85D4E" w:rsidP="00D61D84">
      <w:pPr>
        <w:jc w:val="both"/>
      </w:pPr>
    </w:p>
    <w:p w:rsidR="00383F93" w:rsidRDefault="00383F93" w:rsidP="00D61D84">
      <w:pPr>
        <w:jc w:val="both"/>
      </w:pPr>
      <w:r>
        <w:t xml:space="preserve">// UI screenshots, </w:t>
      </w:r>
    </w:p>
    <w:p w:rsidR="00C83AD1" w:rsidRDefault="00C83AD1" w:rsidP="00D61D84">
      <w:pPr>
        <w:jc w:val="both"/>
      </w:pPr>
      <w:r>
        <w:t xml:space="preserve">// Worked out main components, terrain, rockGenerator, </w:t>
      </w:r>
    </w:p>
    <w:p w:rsidR="00A42875" w:rsidRDefault="00A42875" w:rsidP="00D61D84">
      <w:pPr>
        <w:jc w:val="both"/>
      </w:pPr>
      <w:r>
        <w:t>// thinking about terrain, existing heightmaps over perlin noise, just loading an obj no skill</w:t>
      </w:r>
    </w:p>
    <w:p w:rsidR="009538BE" w:rsidRDefault="009538BE" w:rsidP="00D61D84">
      <w:pPr>
        <w:jc w:val="both"/>
      </w:pPr>
    </w:p>
    <w:p w:rsidR="009538BE" w:rsidRDefault="009538BE" w:rsidP="00D61D84">
      <w:pPr>
        <w:jc w:val="both"/>
      </w:pPr>
      <w:r>
        <w:t>//show how the design evolved over the project?</w:t>
      </w:r>
    </w:p>
    <w:p w:rsidR="00816C29" w:rsidRDefault="00816C29" w:rsidP="00D61D84">
      <w:pPr>
        <w:jc w:val="both"/>
      </w:pPr>
    </w:p>
    <w:p w:rsidR="00816C29" w:rsidRDefault="00816C29" w:rsidP="00D61D84">
      <w:pPr>
        <w:jc w:val="both"/>
      </w:pPr>
      <w:r>
        <w:t>// show the method design, talk about final terrain rendering etc ???</w:t>
      </w:r>
    </w:p>
    <w:p w:rsidR="00A11B8A" w:rsidRDefault="00A11B8A" w:rsidP="004C12FA">
      <w:pPr>
        <w:pStyle w:val="Heading2"/>
      </w:pPr>
      <w:bookmarkStart w:id="11" w:name="_Toc222978597"/>
      <w:bookmarkStart w:id="12" w:name="_Toc476088418"/>
      <w:bookmarkStart w:id="13" w:name="_Toc192777708"/>
      <w:r>
        <w:t>Overall Architecture</w:t>
      </w:r>
      <w:bookmarkEnd w:id="11"/>
      <w:bookmarkEnd w:id="12"/>
    </w:p>
    <w:p w:rsidR="008C0B31" w:rsidRDefault="008C0B31" w:rsidP="008C0B31"/>
    <w:p w:rsidR="008C0B31" w:rsidRDefault="001300BF" w:rsidP="008C0B31">
      <w:r>
        <w:rPr>
          <w:noProof/>
        </w:rPr>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0" o:title="Flow Diagram" croptop="1378f" cropbottom="47910f" cropright="52252f"/>
            <w10:wrap type="tight"/>
          </v:shape>
        </w:pict>
      </w:r>
    </w:p>
    <w:p w:rsidR="008C0B31" w:rsidRDefault="008C0B31" w:rsidP="008C0B31">
      <w:r>
        <w:t>The easiest way to understand my scene is to look at the flow diagram. First, we define a key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r w:rsidR="00B34922">
        <w:t>MarsScene class. After the scene data has been setup (terrain, rocks, water) then the render cycle is started.</w:t>
      </w:r>
    </w:p>
    <w:p w:rsidR="008C0B31" w:rsidRDefault="008C0B31" w:rsidP="008C0B31"/>
    <w:p w:rsidR="008C0B31" w:rsidRDefault="008C0B31" w:rsidP="008C0B31"/>
    <w:p w:rsidR="008C0B31" w:rsidRDefault="001300BF"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0"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1300BF" w:rsidP="008C0B31">
      <w:r>
        <w:rPr>
          <w:noProof/>
        </w:rPr>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1"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t>After the matrices have been updated for the current frame, they’re passed into the vertex shader. This is done with a call to mainProgram.updateAttributesAndUniforms. The shaders can then process the objects in the scene with the correct matrix values.</w:t>
      </w:r>
    </w:p>
    <w:p w:rsidR="00106CD8" w:rsidRDefault="00106CD8" w:rsidP="008C0B31"/>
    <w:p w:rsidR="005A2AFD" w:rsidRDefault="00106CD8" w:rsidP="008C0B31">
      <w:r>
        <w:t xml:space="preserve">The vertex shader gets run on every vertex, outputting the gl_position variable. </w:t>
      </w:r>
      <w:r w:rsidR="00F45634">
        <w:t>The</w:t>
      </w:r>
      <w:r>
        <w:t xml:space="preserve"> information that isn’t used by the vertex shader is passed into the fragment shader. This in turn performs the depth test, discarding fragments that fail it.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1300BF" w:rsidP="008C0B31">
      <w:r>
        <w:rPr>
          <w:noProof/>
        </w:rPr>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1"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4" w:name="_Toc222978598"/>
      <w:bookmarkStart w:id="15" w:name="_Toc476088419"/>
      <w:r>
        <w:t>Detailed Design</w:t>
      </w:r>
      <w:bookmarkEnd w:id="14"/>
      <w:bookmarkEnd w:id="15"/>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scene. </w:t>
      </w:r>
    </w:p>
    <w:p w:rsidR="00355063" w:rsidRDefault="00355063" w:rsidP="004C12FA"/>
    <w:p w:rsidR="00D806AD" w:rsidRDefault="001300BF" w:rsidP="004C12FA">
      <w:r>
        <w:rPr>
          <w:noProof/>
        </w:rPr>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2" o:title="0"/>
            <w10:wrap type="tight"/>
          </v:shape>
        </w:pict>
      </w:r>
      <w:r w:rsidR="00355063">
        <w:t>In the documentation folder you will find loads of XML files. These files contain the class diagram of the scene at different stages of development. These XML files can be opened with draw.io.</w:t>
      </w:r>
      <w:r w:rsidR="00355063" w:rsidRPr="00460920">
        <w:rPr>
          <w:color w:val="FF0000"/>
        </w:rPr>
        <w:t xml:space="preserve"> // reference draw.io here</w:t>
      </w:r>
      <w:r w:rsidR="00355063">
        <w:t xml:space="preserve">. </w:t>
      </w:r>
      <w:r w:rsidR="00D806AD">
        <w:t>In the initial stages of my proje</w:t>
      </w:r>
      <w:r w:rsidR="00355063">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v</w:t>
      </w:r>
      <w:r w:rsidR="00DA4560">
        <w:t xml:space="preserve">ar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RockGenerator, </w:t>
      </w:r>
      <w:r w:rsidR="00BD5091">
        <w:t xml:space="preserve">TextureLoader,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1300BF"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3"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6" w:name="_Toc222978599"/>
      <w:bookmarkStart w:id="17" w:name="_Toc476088420"/>
      <w:r>
        <w:t>Even More Detail</w:t>
      </w:r>
      <w:bookmarkEnd w:id="16"/>
      <w:bookmarkEnd w:id="17"/>
    </w:p>
    <w:p w:rsidR="00A11B8A" w:rsidRDefault="00A11B8A" w:rsidP="004C12FA"/>
    <w:p w:rsidR="004500CB" w:rsidRDefault="004500CB" w:rsidP="004C12FA">
      <w:r>
        <w:t>Fully finished class diagram, design</w:t>
      </w:r>
    </w:p>
    <w:p w:rsidR="00A11B8A" w:rsidRDefault="00A11B8A" w:rsidP="004C12FA">
      <w:pPr>
        <w:pStyle w:val="Heading2"/>
      </w:pPr>
      <w:bookmarkStart w:id="18" w:name="_Toc222978600"/>
      <w:bookmarkStart w:id="19" w:name="_Toc476088421"/>
      <w:r>
        <w:t>User Interface Design</w:t>
      </w:r>
      <w:bookmarkEnd w:id="18"/>
      <w:bookmarkEnd w:id="19"/>
      <w:r>
        <w:t xml:space="preserve"> </w:t>
      </w:r>
    </w:p>
    <w:p w:rsidR="00A11B8A" w:rsidRDefault="007470D2" w:rsidP="004C12FA">
      <w:r>
        <w:t>// show screenshots</w:t>
      </w:r>
    </w:p>
    <w:p w:rsidR="00EA2A56" w:rsidRDefault="00EA2A56" w:rsidP="004C12FA">
      <w:pPr>
        <w:pStyle w:val="Heading2"/>
      </w:pPr>
      <w:bookmarkStart w:id="20" w:name="_Toc222978601"/>
      <w:bookmarkStart w:id="21" w:name="_Toc476088422"/>
      <w:r>
        <w:t>Other Relevant Sections</w:t>
      </w:r>
      <w:bookmarkEnd w:id="20"/>
      <w:bookmarkEnd w:id="21"/>
    </w:p>
    <w:p w:rsidR="00A11B8A" w:rsidRDefault="00A11B8A" w:rsidP="004C12FA"/>
    <w:p w:rsidR="001F35A4" w:rsidRPr="00102D97" w:rsidRDefault="004500CB" w:rsidP="004C12FA">
      <w:pPr>
        <w:rPr>
          <w:rFonts w:asciiTheme="majorHAnsi" w:eastAsiaTheme="majorEastAsia" w:hAnsiTheme="majorHAnsi" w:cstheme="majorBidi"/>
          <w:sz w:val="32"/>
          <w:szCs w:val="32"/>
        </w:rPr>
      </w:pPr>
      <w:r>
        <w:t>?</w:t>
      </w:r>
    </w:p>
    <w:p w:rsidR="00806CFF" w:rsidRDefault="00711DBE" w:rsidP="004C12FA">
      <w:pPr>
        <w:pStyle w:val="Heading1"/>
      </w:pPr>
      <w:bookmarkStart w:id="22" w:name="_Toc222978602"/>
      <w:bookmarkStart w:id="23" w:name="_Toc476088423"/>
      <w:r>
        <w:t>Implementation</w:t>
      </w:r>
      <w:bookmarkEnd w:id="13"/>
      <w:bookmarkEnd w:id="22"/>
      <w:bookmarkEnd w:id="23"/>
    </w:p>
    <w:p w:rsidR="00107B2E" w:rsidRDefault="00107B2E" w:rsidP="00D61D84">
      <w:pPr>
        <w:jc w:val="both"/>
        <w:rPr>
          <w:lang w:val="en-US"/>
        </w:rPr>
      </w:pPr>
      <w:bookmarkStart w:id="24"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WebGL.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need to create a context to be able to talk to webgl, and get it tointeract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inefficnet? Realized shaders still have to process 4m vertices each frame just to discard them, needed to cut down number sent in the first place. </w:t>
      </w:r>
    </w:p>
    <w:p w:rsidR="00285E11" w:rsidRDefault="00285E11" w:rsidP="000A31B4">
      <w:pPr>
        <w:jc w:val="both"/>
        <w:rPr>
          <w:rFonts w:asciiTheme="majorHAnsi" w:eastAsiaTheme="majorEastAsia" w:hAnsiTheme="majorHAnsi" w:cstheme="majorBidi"/>
          <w:sz w:val="32"/>
          <w:szCs w:val="32"/>
        </w:rPr>
      </w:pPr>
    </w:p>
    <w:p w:rsidR="000A31B4" w:rsidRDefault="001300BF" w:rsidP="002B3B86">
      <w:pPr>
        <w:jc w:val="both"/>
        <w:rPr>
          <w:lang w:val="en-US"/>
        </w:rPr>
      </w:pPr>
      <w:r>
        <w:rPr>
          <w:lang w:val="en-US"/>
        </w:rPr>
        <w:t>// talk about ticking off project deliverables, and how u kept adding new ones</w:t>
      </w: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r>
        <w:rPr>
          <w:lang w:val="en-US"/>
        </w:rPr>
        <w:t>clipping happens in worldsapce, removing a piece of somethiong from pipeline, we cant see it, clip a triangle loses a vertex, how do drw it with 2 points? Need to create new points along the edge, and split it into separate triangles</w:t>
      </w:r>
    </w:p>
    <w:p w:rsidR="000A31B4" w:rsidRDefault="000A31B4" w:rsidP="000A31B4">
      <w:pPr>
        <w:jc w:val="both"/>
        <w:rPr>
          <w:lang w:val="en-US"/>
        </w:rPr>
      </w:pPr>
      <w:r>
        <w:rPr>
          <w:lang w:val="en-US"/>
        </w:rPr>
        <w:t>culling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Geometry in screen space, map traingles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r>
        <w:rPr>
          <w:lang w:val="en-US"/>
        </w:rPr>
        <w:t>Specifify colour information for every vertex, rather than every fragment. Colour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5" w:name="_Toc222978603"/>
      <w:bookmarkStart w:id="26" w:name="_Toc476088424"/>
      <w:r>
        <w:t>Testing</w:t>
      </w:r>
      <w:bookmarkEnd w:id="24"/>
      <w:bookmarkEnd w:id="25"/>
      <w:bookmarkEnd w:id="26"/>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explain minimap was a game aspect, removed it for scene, but useful to show terrain render code working</w:t>
      </w: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5" w:name="_Toc222978608"/>
      <w:bookmarkStart w:id="36" w:name="_Toc476088429"/>
      <w:r>
        <w:rPr>
          <w:lang w:val="en-US"/>
        </w:rPr>
        <w:lastRenderedPageBreak/>
        <w:t>Stress Testing</w:t>
      </w:r>
      <w:bookmarkEnd w:id="35"/>
      <w:bookmarkEnd w:id="36"/>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had to keep going back and improving things, this isn’t what SCRUM is about. However I couldn’t do anything about this, didn’t forsee the FPS issues, only realized FPS suffered once I implemented it.</w:t>
      </w:r>
    </w:p>
    <w:p w:rsidR="00711DBE" w:rsidRDefault="00711DBE" w:rsidP="004C12FA"/>
    <w:p w:rsidR="00174F97" w:rsidRDefault="00174F97" w:rsidP="004C12FA">
      <w:bookmarkStart w:id="46" w:name="_Toc192777717"/>
      <w:r>
        <w:t>// look into some debugging ide, or use directX for useful tools</w:t>
      </w:r>
    </w:p>
    <w:p w:rsidR="00D60D91" w:rsidRDefault="00174F97" w:rsidP="004C12FA">
      <w:r>
        <w:t>// horrible amounts of time starting at unhelpful webgl errors, offscreen erros in attriubte 0</w:t>
      </w:r>
    </w:p>
    <w:p w:rsidR="00D60D91" w:rsidRDefault="00D60D91" w:rsidP="004C12FA"/>
    <w:p w:rsidR="00D60D91" w:rsidRDefault="00D60D91" w:rsidP="00D60D91">
      <w:pPr>
        <w:jc w:val="both"/>
      </w:pPr>
      <w:r>
        <w:t xml:space="preserve">// Midway through the project I realized Webgl not properly documented, few tutorials for advanced features, no tools to help debug </w:t>
      </w:r>
    </w:p>
    <w:p w:rsidR="00676296" w:rsidRDefault="00676296" w:rsidP="004C12FA"/>
    <w:p w:rsidR="009B764F" w:rsidRDefault="00676296" w:rsidP="004C12FA">
      <w:r>
        <w:t>// evaluate project deliverables, say what and when they were achieved</w:t>
      </w:r>
      <w:r w:rsidR="009B764F">
        <w:br w:type="page"/>
      </w:r>
    </w:p>
    <w:p w:rsidR="00676296" w:rsidRDefault="00676296" w:rsidP="004C12FA"/>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7" w:name="_Toc222978613"/>
      <w:bookmarkStart w:id="48" w:name="_Toc476088434"/>
      <w:r>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Libraries: (give link and licesnse, like above)</w:t>
      </w:r>
    </w:p>
    <w:p w:rsidR="001A761A" w:rsidRDefault="001A761A" w:rsidP="009A54F2">
      <w:r>
        <w:t>JQuery for singular pop up message</w:t>
      </w:r>
    </w:p>
    <w:p w:rsidR="001A761A" w:rsidRDefault="001A761A" w:rsidP="009A54F2">
      <w:r>
        <w:t>m4.js matrix library</w:t>
      </w:r>
    </w:p>
    <w:p w:rsidR="001A761A" w:rsidRDefault="001A761A" w:rsidP="009A54F2">
      <w:r>
        <w:t>perlin library</w:t>
      </w:r>
    </w:p>
    <w:p w:rsidR="001A761A" w:rsidRDefault="001A761A" w:rsidP="009A54F2">
      <w:r>
        <w:t>webgl obj loader for rocks</w:t>
      </w:r>
    </w:p>
    <w:p w:rsidR="001A761A" w:rsidRDefault="001A761A" w:rsidP="009A54F2">
      <w:r>
        <w:t>twgl library for one file</w:t>
      </w:r>
    </w:p>
    <w:p w:rsidR="001A761A" w:rsidRDefault="001A761A" w:rsidP="009A54F2">
      <w:r>
        <w:t>dat.min for ui</w:t>
      </w:r>
    </w:p>
    <w:p w:rsidR="001A761A" w:rsidRDefault="001A761A" w:rsidP="009A54F2">
      <w:r>
        <w:lastRenderedPageBreak/>
        <w:t>stats for fps/memory</w:t>
      </w:r>
    </w:p>
    <w:p w:rsidR="001A761A" w:rsidRDefault="001A761A" w:rsidP="009A54F2"/>
    <w:p w:rsidR="001A761A" w:rsidRDefault="00DE30E5" w:rsidP="00DE30E5">
      <w:r>
        <w:t xml:space="preserve">From Terrain.js, the </w:t>
      </w:r>
      <w:r w:rsidRPr="00DE30E5">
        <w:t>createQuadrantIndices</w:t>
      </w:r>
      <w:r>
        <w:t xml:space="preserve"> function. </w:t>
      </w:r>
      <w:r w:rsidR="001A761A">
        <w:t>Answer with 11 upvotes.</w:t>
      </w:r>
    </w:p>
    <w:p w:rsidR="001A761A" w:rsidRDefault="001300BF" w:rsidP="00DE30E5">
      <w:hyperlink r:id="rId24"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Pr>
        <w:rPr>
          <w:rFonts w:asciiTheme="majorHAnsi" w:eastAsiaTheme="majorEastAsia" w:hAnsiTheme="majorHAnsi" w:cstheme="majorBidi"/>
          <w:sz w:val="26"/>
          <w:szCs w:val="26"/>
        </w:rPr>
      </w:pPr>
      <w:r>
        <w:br w:type="page"/>
      </w:r>
    </w:p>
    <w:p w:rsidR="00D61D84" w:rsidRDefault="00D61D84" w:rsidP="004C12FA">
      <w:pPr>
        <w:pStyle w:val="AppendixSection"/>
      </w:pPr>
      <w:bookmarkStart w:id="51" w:name="_Toc476088436"/>
      <w:bookmarkStart w:id="52" w:name="_Toc222978615"/>
      <w:r w:rsidRPr="00D61D84">
        <w:lastRenderedPageBreak/>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Hellifield Peel. </w:t>
      </w:r>
      <w:hyperlink r:id="rId25"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6"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7"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8"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29"/>
      <w:footerReference w:type="default" r:id="rId3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949" w:rsidRDefault="00F50949" w:rsidP="004C12FA">
      <w:r>
        <w:separator/>
      </w:r>
    </w:p>
  </w:endnote>
  <w:endnote w:type="continuationSeparator" w:id="0">
    <w:p w:rsidR="00F50949" w:rsidRDefault="00F5094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Default="001300BF" w:rsidP="004C12FA">
    <w:pPr>
      <w:pStyle w:val="Footer"/>
      <w:jc w:val="center"/>
    </w:pPr>
    <w:r>
      <w:t xml:space="preserve">Page </w:t>
    </w:r>
    <w:r>
      <w:fldChar w:fldCharType="begin"/>
    </w:r>
    <w:r>
      <w:instrText xml:space="preserve"> PAGE  \* MERGEFORMAT </w:instrText>
    </w:r>
    <w:r>
      <w:fldChar w:fldCharType="separate"/>
    </w:r>
    <w:r w:rsidR="00695C67">
      <w:rPr>
        <w:noProof/>
      </w:rPr>
      <w:t>22</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695C67">
      <w:rPr>
        <w:noProof/>
        <w:lang w:val="en-US"/>
      </w:rPr>
      <w:t>35</w:t>
    </w:r>
    <w:r>
      <w:rPr>
        <w:lang w:val="en-US"/>
      </w:rPr>
      <w:fldChar w:fldCharType="end"/>
    </w:r>
  </w:p>
  <w:p w:rsidR="001300BF" w:rsidRDefault="001300BF" w:rsidP="004C12FA">
    <w:pPr>
      <w:pStyle w:val="Footer"/>
    </w:pPr>
  </w:p>
  <w:p w:rsidR="001300BF" w:rsidRDefault="001300BF"/>
  <w:p w:rsidR="001300BF" w:rsidRDefault="001300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949" w:rsidRDefault="00F50949" w:rsidP="004C12FA">
      <w:r>
        <w:separator/>
      </w:r>
    </w:p>
  </w:footnote>
  <w:footnote w:type="continuationSeparator" w:id="0">
    <w:p w:rsidR="00F50949" w:rsidRDefault="00F50949"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Pr="001F35A4" w:rsidRDefault="001300BF" w:rsidP="004C12FA">
    <w:pPr>
      <w:pStyle w:val="Header"/>
    </w:pPr>
    <w:r>
      <w:t>A Prehistoric Scene of Mars in WebGL</w:t>
    </w:r>
    <w:r w:rsidRPr="001F35A4">
      <w:tab/>
    </w:r>
    <w:r w:rsidRPr="001F35A4">
      <w:tab/>
    </w:r>
    <w:r>
      <w:t>Samuel Snowball</w:t>
    </w:r>
    <w:r w:rsidRPr="001F35A4">
      <w:t xml:space="preserve"> (</w:t>
    </w:r>
    <w:r>
      <w:t>sds10</w:t>
    </w:r>
    <w:r w:rsidRPr="001F35A4">
      <w:t>)</w:t>
    </w:r>
  </w:p>
  <w:p w:rsidR="001300BF" w:rsidRDefault="001300BF"/>
  <w:p w:rsidR="001300BF" w:rsidRDefault="001300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B471E"/>
    <w:multiLevelType w:val="multilevel"/>
    <w:tmpl w:val="24BA6A1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51803C0"/>
    <w:multiLevelType w:val="multilevel"/>
    <w:tmpl w:val="2AA451F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7"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5"/>
  </w:num>
  <w:num w:numId="4">
    <w:abstractNumId w:val="2"/>
  </w:num>
  <w:num w:numId="5">
    <w:abstractNumId w:val="0"/>
  </w:num>
  <w:num w:numId="6">
    <w:abstractNumId w:val="8"/>
  </w:num>
  <w:num w:numId="7">
    <w:abstractNumId w:val="14"/>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19"/>
  </w:num>
  <w:num w:numId="21">
    <w:abstractNumId w:val="22"/>
  </w:num>
  <w:num w:numId="22">
    <w:abstractNumId w:val="28"/>
  </w:num>
  <w:num w:numId="23">
    <w:abstractNumId w:val="20"/>
  </w:num>
  <w:num w:numId="24">
    <w:abstractNumId w:val="6"/>
  </w:num>
  <w:num w:numId="25">
    <w:abstractNumId w:val="31"/>
  </w:num>
  <w:num w:numId="26">
    <w:abstractNumId w:val="12"/>
  </w:num>
  <w:num w:numId="27">
    <w:abstractNumId w:val="3"/>
  </w:num>
  <w:num w:numId="28">
    <w:abstractNumId w:val="21"/>
  </w:num>
  <w:num w:numId="29">
    <w:abstractNumId w:val="26"/>
  </w:num>
  <w:num w:numId="30">
    <w:abstractNumId w:val="23"/>
  </w:num>
  <w:num w:numId="31">
    <w:abstractNumId w:val="10"/>
  </w:num>
  <w:num w:numId="32">
    <w:abstractNumId w:val="2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D9D"/>
    <w:rsid w:val="00072176"/>
    <w:rsid w:val="0009699F"/>
    <w:rsid w:val="000A31B4"/>
    <w:rsid w:val="000A7C0B"/>
    <w:rsid w:val="000B7680"/>
    <w:rsid w:val="000D1D41"/>
    <w:rsid w:val="000D5800"/>
    <w:rsid w:val="000E5039"/>
    <w:rsid w:val="000F2F4D"/>
    <w:rsid w:val="00102D97"/>
    <w:rsid w:val="001030D9"/>
    <w:rsid w:val="00106CD8"/>
    <w:rsid w:val="00107B2E"/>
    <w:rsid w:val="00110185"/>
    <w:rsid w:val="0011636A"/>
    <w:rsid w:val="0012492A"/>
    <w:rsid w:val="001300BF"/>
    <w:rsid w:val="00147038"/>
    <w:rsid w:val="00150B8B"/>
    <w:rsid w:val="00150C0F"/>
    <w:rsid w:val="00174F97"/>
    <w:rsid w:val="0018587C"/>
    <w:rsid w:val="001865D1"/>
    <w:rsid w:val="0019333D"/>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43A4B"/>
    <w:rsid w:val="0024524A"/>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2007A"/>
    <w:rsid w:val="003268BD"/>
    <w:rsid w:val="00340D16"/>
    <w:rsid w:val="00345CD6"/>
    <w:rsid w:val="003466F8"/>
    <w:rsid w:val="00347FB9"/>
    <w:rsid w:val="00352398"/>
    <w:rsid w:val="00355063"/>
    <w:rsid w:val="00362CB1"/>
    <w:rsid w:val="00366643"/>
    <w:rsid w:val="00383F93"/>
    <w:rsid w:val="00384B01"/>
    <w:rsid w:val="003856E7"/>
    <w:rsid w:val="003B340B"/>
    <w:rsid w:val="003B5D1F"/>
    <w:rsid w:val="003B73E3"/>
    <w:rsid w:val="003C2954"/>
    <w:rsid w:val="003C4254"/>
    <w:rsid w:val="003D172A"/>
    <w:rsid w:val="003D59A8"/>
    <w:rsid w:val="003D628B"/>
    <w:rsid w:val="003E4755"/>
    <w:rsid w:val="00401F13"/>
    <w:rsid w:val="00412426"/>
    <w:rsid w:val="004134FE"/>
    <w:rsid w:val="00422FD8"/>
    <w:rsid w:val="00423AEF"/>
    <w:rsid w:val="0042405C"/>
    <w:rsid w:val="00431556"/>
    <w:rsid w:val="00437F9C"/>
    <w:rsid w:val="00445C3B"/>
    <w:rsid w:val="00446FD9"/>
    <w:rsid w:val="004500C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2637B"/>
    <w:rsid w:val="006326C5"/>
    <w:rsid w:val="006426CA"/>
    <w:rsid w:val="00651830"/>
    <w:rsid w:val="00653364"/>
    <w:rsid w:val="006549E8"/>
    <w:rsid w:val="00654EF2"/>
    <w:rsid w:val="00676296"/>
    <w:rsid w:val="0068038D"/>
    <w:rsid w:val="006833BB"/>
    <w:rsid w:val="00685DDC"/>
    <w:rsid w:val="00693D66"/>
    <w:rsid w:val="00694468"/>
    <w:rsid w:val="00694611"/>
    <w:rsid w:val="00694DC5"/>
    <w:rsid w:val="00695C67"/>
    <w:rsid w:val="006A3C04"/>
    <w:rsid w:val="006B23A9"/>
    <w:rsid w:val="006C304C"/>
    <w:rsid w:val="006C3D5A"/>
    <w:rsid w:val="006C503D"/>
    <w:rsid w:val="006C7832"/>
    <w:rsid w:val="006F31F8"/>
    <w:rsid w:val="006F480A"/>
    <w:rsid w:val="007002F8"/>
    <w:rsid w:val="00703A8E"/>
    <w:rsid w:val="00711DBE"/>
    <w:rsid w:val="0071607D"/>
    <w:rsid w:val="007322BF"/>
    <w:rsid w:val="00740C6B"/>
    <w:rsid w:val="007470D2"/>
    <w:rsid w:val="00747D9E"/>
    <w:rsid w:val="007636D6"/>
    <w:rsid w:val="00767079"/>
    <w:rsid w:val="00771CDF"/>
    <w:rsid w:val="00776F9C"/>
    <w:rsid w:val="00792F45"/>
    <w:rsid w:val="007A3E41"/>
    <w:rsid w:val="007A66BC"/>
    <w:rsid w:val="007C0C0C"/>
    <w:rsid w:val="007C5E19"/>
    <w:rsid w:val="007D534D"/>
    <w:rsid w:val="007E47EE"/>
    <w:rsid w:val="007F42B8"/>
    <w:rsid w:val="007F6CEB"/>
    <w:rsid w:val="0080668C"/>
    <w:rsid w:val="00806CFF"/>
    <w:rsid w:val="00816C29"/>
    <w:rsid w:val="00816E8D"/>
    <w:rsid w:val="00825062"/>
    <w:rsid w:val="008279AB"/>
    <w:rsid w:val="00832800"/>
    <w:rsid w:val="008525E4"/>
    <w:rsid w:val="008606CB"/>
    <w:rsid w:val="00860FB5"/>
    <w:rsid w:val="0086252C"/>
    <w:rsid w:val="00875F45"/>
    <w:rsid w:val="00876154"/>
    <w:rsid w:val="008868F2"/>
    <w:rsid w:val="0089101B"/>
    <w:rsid w:val="00893256"/>
    <w:rsid w:val="008A08A1"/>
    <w:rsid w:val="008C0B31"/>
    <w:rsid w:val="008D61FB"/>
    <w:rsid w:val="008E4179"/>
    <w:rsid w:val="008F340C"/>
    <w:rsid w:val="00900EB3"/>
    <w:rsid w:val="009052B6"/>
    <w:rsid w:val="00911E8F"/>
    <w:rsid w:val="009161DD"/>
    <w:rsid w:val="009221DE"/>
    <w:rsid w:val="00932C40"/>
    <w:rsid w:val="00936834"/>
    <w:rsid w:val="00937B96"/>
    <w:rsid w:val="00937FDD"/>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90C"/>
    <w:rsid w:val="00A42875"/>
    <w:rsid w:val="00A65BA2"/>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292E"/>
    <w:rsid w:val="00BF416D"/>
    <w:rsid w:val="00BF75E8"/>
    <w:rsid w:val="00C124FC"/>
    <w:rsid w:val="00C16942"/>
    <w:rsid w:val="00C20D08"/>
    <w:rsid w:val="00C40814"/>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63D4"/>
    <w:rsid w:val="00E214AA"/>
    <w:rsid w:val="00E40686"/>
    <w:rsid w:val="00E52D6B"/>
    <w:rsid w:val="00E57018"/>
    <w:rsid w:val="00E6085D"/>
    <w:rsid w:val="00E61859"/>
    <w:rsid w:val="00E61B6D"/>
    <w:rsid w:val="00E77816"/>
    <w:rsid w:val="00E800F8"/>
    <w:rsid w:val="00E85D25"/>
    <w:rsid w:val="00E873E9"/>
    <w:rsid w:val="00E87D90"/>
    <w:rsid w:val="00EA2A56"/>
    <w:rsid w:val="00EC1958"/>
    <w:rsid w:val="00ED1CB7"/>
    <w:rsid w:val="00ED35AC"/>
    <w:rsid w:val="00ED6839"/>
    <w:rsid w:val="00EE23AB"/>
    <w:rsid w:val="00EE54A7"/>
    <w:rsid w:val="00EF1FAD"/>
    <w:rsid w:val="00F10B61"/>
    <w:rsid w:val="00F2384E"/>
    <w:rsid w:val="00F23BAE"/>
    <w:rsid w:val="00F27A53"/>
    <w:rsid w:val="00F34F05"/>
    <w:rsid w:val="00F45634"/>
    <w:rsid w:val="00F50949"/>
    <w:rsid w:val="00F56705"/>
    <w:rsid w:val="00F5755E"/>
    <w:rsid w:val="00F80671"/>
    <w:rsid w:val="00F84901"/>
    <w:rsid w:val="00F85460"/>
    <w:rsid w:val="00F85D4E"/>
    <w:rsid w:val="00F90AB1"/>
    <w:rsid w:val="00F91BF3"/>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www.opengl-tutorial.org/" TargetMode="External"/><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c1QYZAEP2M&amp;list=PLRwVmtr-pp06qT6ckboaOhnm9FxmzHpbY" TargetMode="External"/><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ackoverflow.com/questions/5915753/generate-a-plane-with-triangle-strip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apache.org/licenses/LICENSE-2.0" TargetMode="External"/><Relationship Id="rId10" Type="http://schemas.openxmlformats.org/officeDocument/2006/relationships/image" Target="media/image2.png"/><Relationship Id="rId19" Type="http://schemas.openxmlformats.org/officeDocument/2006/relationships/hyperlink" Target="https://webglfundamentals.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poi.apache.org"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8B5FD-24CD-4422-A3E0-EBA7B111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3233</TotalTime>
  <Pages>35</Pages>
  <Words>8683</Words>
  <Characters>49496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99</cp:revision>
  <cp:lastPrinted>2014-04-04T11:58:00Z</cp:lastPrinted>
  <dcterms:created xsi:type="dcterms:W3CDTF">2017-04-10T11:35:00Z</dcterms:created>
  <dcterms:modified xsi:type="dcterms:W3CDTF">2017-04-30T09:27:00Z</dcterms:modified>
</cp:coreProperties>
</file>